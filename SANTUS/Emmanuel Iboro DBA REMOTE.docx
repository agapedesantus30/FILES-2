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829F0" w14:textId="05D18A5B" w:rsidR="000B4374" w:rsidRPr="004760EF" w:rsidRDefault="00B4243C" w:rsidP="006148A9">
      <w:pPr>
        <w:pStyle w:val="ContactInfo"/>
        <w:spacing w:before="0" w:after="0" w:line="240" w:lineRule="auto"/>
        <w:contextualSpacing w:val="0"/>
        <w:jc w:val="center"/>
        <w:rPr>
          <w:rFonts w:ascii="Garamond" w:hAnsi="Garamond"/>
          <w:sz w:val="28"/>
          <w:szCs w:val="28"/>
        </w:rPr>
      </w:pPr>
      <w:r>
        <w:rPr>
          <w:rFonts w:ascii="Garamond" w:hAnsi="Garamond"/>
          <w:sz w:val="28"/>
          <w:szCs w:val="28"/>
        </w:rPr>
        <w:t>Emmanuel</w:t>
      </w:r>
      <w:r w:rsidR="00525CB6" w:rsidRPr="004760EF">
        <w:rPr>
          <w:rFonts w:ascii="Garamond" w:hAnsi="Garamond"/>
          <w:sz w:val="28"/>
          <w:szCs w:val="28"/>
        </w:rPr>
        <w:t xml:space="preserve"> Iboro</w:t>
      </w:r>
    </w:p>
    <w:p w14:paraId="578075E5" w14:textId="18A238A7" w:rsidR="004E5507" w:rsidRPr="006736B6" w:rsidRDefault="00B4243C" w:rsidP="006148A9">
      <w:pPr>
        <w:pStyle w:val="ContactInfo"/>
        <w:spacing w:before="0" w:after="0" w:line="240" w:lineRule="auto"/>
        <w:contextualSpacing w:val="0"/>
        <w:jc w:val="center"/>
        <w:rPr>
          <w:rFonts w:ascii="Garamond" w:hAnsi="Garamond"/>
          <w:sz w:val="24"/>
          <w:szCs w:val="24"/>
        </w:rPr>
      </w:pPr>
      <w:r>
        <w:rPr>
          <w:rFonts w:ascii="Garamond" w:hAnsi="Garamond"/>
          <w:sz w:val="24"/>
          <w:szCs w:val="24"/>
        </w:rPr>
        <w:t>Atlanta</w:t>
      </w:r>
      <w:r w:rsidR="00525CB6" w:rsidRPr="006736B6">
        <w:rPr>
          <w:rFonts w:ascii="Garamond" w:hAnsi="Garamond"/>
          <w:sz w:val="24"/>
          <w:szCs w:val="24"/>
        </w:rPr>
        <w:t xml:space="preserve"> Ga </w:t>
      </w:r>
      <w:r w:rsidR="00CE1796">
        <w:rPr>
          <w:rFonts w:ascii="Garamond" w:hAnsi="Garamond"/>
          <w:sz w:val="24"/>
          <w:szCs w:val="24"/>
        </w:rPr>
        <w:t>30318</w:t>
      </w:r>
    </w:p>
    <w:p w14:paraId="7637B026" w14:textId="21F80C1D" w:rsidR="00830C66" w:rsidRDefault="00B329DF" w:rsidP="006148A9">
      <w:pPr>
        <w:pStyle w:val="ContactInfo"/>
        <w:tabs>
          <w:tab w:val="left" w:pos="5475"/>
        </w:tabs>
        <w:spacing w:before="0" w:after="0" w:line="240" w:lineRule="auto"/>
        <w:contextualSpacing w:val="0"/>
        <w:jc w:val="center"/>
        <w:rPr>
          <w:rStyle w:val="Hyperlink"/>
          <w:rFonts w:ascii="Garamond" w:hAnsi="Garamond"/>
          <w:sz w:val="24"/>
          <w:szCs w:val="24"/>
        </w:rPr>
      </w:pPr>
      <w:r>
        <w:rPr>
          <w:rFonts w:ascii="Garamond" w:hAnsi="Garamond"/>
          <w:sz w:val="24"/>
          <w:szCs w:val="24"/>
        </w:rPr>
        <w:t>678-539-0124</w:t>
      </w:r>
      <w:r w:rsidR="00830C66" w:rsidRPr="006736B6">
        <w:rPr>
          <w:rFonts w:ascii="Garamond" w:hAnsi="Garamond"/>
          <w:sz w:val="24"/>
          <w:szCs w:val="24"/>
        </w:rPr>
        <w:t xml:space="preserve"> |</w:t>
      </w:r>
      <w:r w:rsidR="00D3590B" w:rsidRPr="006736B6">
        <w:rPr>
          <w:rFonts w:ascii="Garamond" w:hAnsi="Garamond"/>
          <w:sz w:val="24"/>
          <w:szCs w:val="24"/>
        </w:rPr>
        <w:t xml:space="preserve"> </w:t>
      </w:r>
      <w:hyperlink r:id="rId8" w:history="1">
        <w:r w:rsidR="00F16BEF" w:rsidRPr="00A80FAC">
          <w:rPr>
            <w:rStyle w:val="Hyperlink"/>
            <w:rFonts w:ascii="Garamond" w:hAnsi="Garamond"/>
            <w:sz w:val="24"/>
            <w:szCs w:val="24"/>
          </w:rPr>
          <w:t>agapedes</w:t>
        </w:r>
        <w:r w:rsidR="00FC5E2B">
          <w:rPr>
            <w:rStyle w:val="Hyperlink"/>
            <w:rFonts w:ascii="Garamond" w:hAnsi="Garamond"/>
            <w:sz w:val="24"/>
            <w:szCs w:val="24"/>
          </w:rPr>
          <w:t>a</w:t>
        </w:r>
        <w:r w:rsidR="00F16BEF" w:rsidRPr="00A80FAC">
          <w:rPr>
            <w:rStyle w:val="Hyperlink"/>
            <w:rFonts w:ascii="Garamond" w:hAnsi="Garamond"/>
            <w:sz w:val="24"/>
            <w:szCs w:val="24"/>
          </w:rPr>
          <w:t>ntus@gmail.com</w:t>
        </w:r>
      </w:hyperlink>
      <w:r w:rsidR="00F16BEF">
        <w:rPr>
          <w:rFonts w:ascii="Garamond" w:hAnsi="Garamond"/>
          <w:sz w:val="24"/>
          <w:szCs w:val="24"/>
        </w:rPr>
        <w:t xml:space="preserve"> </w:t>
      </w:r>
    </w:p>
    <w:p w14:paraId="1D5A783B" w14:textId="77777777" w:rsidR="005A024D" w:rsidRPr="006736B6" w:rsidRDefault="005A024D" w:rsidP="006148A9">
      <w:pPr>
        <w:pStyle w:val="ContactInfo"/>
        <w:tabs>
          <w:tab w:val="left" w:pos="5475"/>
        </w:tabs>
        <w:spacing w:before="0" w:after="0" w:line="240" w:lineRule="auto"/>
        <w:contextualSpacing w:val="0"/>
        <w:jc w:val="center"/>
        <w:rPr>
          <w:rFonts w:ascii="Garamond" w:hAnsi="Garamond"/>
          <w:sz w:val="24"/>
          <w:szCs w:val="24"/>
        </w:rPr>
      </w:pPr>
    </w:p>
    <w:p w14:paraId="516D9977" w14:textId="77777777" w:rsidR="00525CB6" w:rsidRPr="006736B6" w:rsidRDefault="008B3C05" w:rsidP="006148A9">
      <w:pPr>
        <w:pStyle w:val="Heading1"/>
        <w:spacing w:before="0" w:after="0" w:line="240" w:lineRule="auto"/>
        <w:rPr>
          <w:rFonts w:ascii="Garamond" w:hAnsi="Garamond"/>
          <w:sz w:val="24"/>
          <w:szCs w:val="24"/>
        </w:rPr>
      </w:pPr>
      <w:sdt>
        <w:sdtPr>
          <w:rPr>
            <w:rFonts w:ascii="Garamond" w:hAnsi="Garamond"/>
            <w:sz w:val="24"/>
            <w:szCs w:val="24"/>
          </w:rPr>
          <w:alias w:val="Summary:"/>
          <w:tag w:val="Summary:"/>
          <w:id w:val="-1062706221"/>
          <w:placeholder>
            <w:docPart w:val="208BE7589D3C465CBF75BE2A23648D42"/>
          </w:placeholder>
          <w:temporary/>
          <w:showingPlcHdr/>
          <w15:appearance w15:val="hidden"/>
        </w:sdtPr>
        <w:sdtEndPr/>
        <w:sdtContent>
          <w:r w:rsidR="00525CB6" w:rsidRPr="006736B6">
            <w:rPr>
              <w:rFonts w:ascii="Garamond" w:hAnsi="Garamond"/>
              <w:sz w:val="24"/>
              <w:szCs w:val="24"/>
            </w:rPr>
            <w:t>Summary</w:t>
          </w:r>
        </w:sdtContent>
      </w:sdt>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32" w:type="dxa"/>
          <w:right w:w="115" w:type="dxa"/>
        </w:tblCellMar>
        <w:tblLook w:val="0620" w:firstRow="1" w:lastRow="0" w:firstColumn="0" w:lastColumn="0" w:noHBand="1" w:noVBand="1"/>
        <w:tblDescription w:val="Layout table to enter summary"/>
      </w:tblPr>
      <w:tblGrid>
        <w:gridCol w:w="9360"/>
      </w:tblGrid>
      <w:tr w:rsidR="00525CB6" w:rsidRPr="006736B6" w14:paraId="29D3A86B" w14:textId="77777777" w:rsidTr="005D08B3">
        <w:tc>
          <w:tcPr>
            <w:tcW w:w="8640" w:type="dxa"/>
          </w:tcPr>
          <w:p w14:paraId="74A54737" w14:textId="7011F3A7" w:rsidR="006F7C17" w:rsidRPr="006736B6" w:rsidRDefault="00B116A8" w:rsidP="006148A9">
            <w:pPr>
              <w:spacing w:before="0" w:after="0" w:line="240" w:lineRule="auto"/>
              <w:rPr>
                <w:rFonts w:ascii="Garamond" w:hAnsi="Garamond"/>
                <w:sz w:val="24"/>
                <w:szCs w:val="24"/>
              </w:rPr>
            </w:pPr>
            <w:r w:rsidRPr="006736B6">
              <w:rPr>
                <w:rFonts w:ascii="Garamond" w:hAnsi="Garamond"/>
                <w:sz w:val="24"/>
                <w:szCs w:val="24"/>
              </w:rPr>
              <w:t xml:space="preserve">Experienced </w:t>
            </w:r>
            <w:r w:rsidR="000776E3">
              <w:rPr>
                <w:rFonts w:ascii="Garamond" w:hAnsi="Garamond"/>
                <w:sz w:val="24"/>
                <w:szCs w:val="24"/>
              </w:rPr>
              <w:t>DBA with 3 years of experience</w:t>
            </w:r>
            <w:r w:rsidRPr="006736B6">
              <w:rPr>
                <w:rFonts w:ascii="Garamond" w:hAnsi="Garamond"/>
                <w:sz w:val="24"/>
                <w:szCs w:val="24"/>
              </w:rPr>
              <w:t xml:space="preserve"> </w:t>
            </w:r>
            <w:r w:rsidR="00555727" w:rsidRPr="00555727">
              <w:rPr>
                <w:rFonts w:ascii="Garamond" w:hAnsi="Garamond"/>
                <w:sz w:val="24"/>
                <w:szCs w:val="24"/>
              </w:rPr>
              <w:t>in database development and production environments. Proven skills in security management, database maintenance and establishing backup and recovery processes to safeguard data. Collectively collaborating with report writers, architects, developers, storage engineers and systems support personnel to develop, support multiple systems including, Windows Server 2005, 2008, 2008R2, 2012 and 2012R2, MS SQL 2008 Enterprise, 2008 R2 Enterprise, 2014 Enterprise and 2016 Enterprise.</w:t>
            </w:r>
            <w:r w:rsidRPr="006736B6">
              <w:rPr>
                <w:rFonts w:ascii="Garamond" w:hAnsi="Garamond"/>
                <w:sz w:val="24"/>
                <w:szCs w:val="24"/>
              </w:rPr>
              <w:t>.</w:t>
            </w:r>
          </w:p>
          <w:p w14:paraId="03A9F2C9" w14:textId="77777777" w:rsidR="003573D5" w:rsidRPr="006736B6" w:rsidRDefault="003573D5" w:rsidP="006148A9">
            <w:pPr>
              <w:spacing w:before="0" w:after="0" w:line="240" w:lineRule="auto"/>
              <w:rPr>
                <w:rFonts w:ascii="Garamond" w:hAnsi="Garamond"/>
                <w:sz w:val="24"/>
                <w:szCs w:val="24"/>
              </w:rPr>
            </w:pPr>
          </w:p>
        </w:tc>
      </w:tr>
    </w:tbl>
    <w:p w14:paraId="166DA0ED" w14:textId="05F82E24" w:rsidR="00516F90" w:rsidRPr="006736B6" w:rsidRDefault="008B3C05" w:rsidP="00E33C5E">
      <w:pPr>
        <w:pStyle w:val="Heading1"/>
        <w:spacing w:before="0" w:after="0" w:line="240" w:lineRule="auto"/>
        <w:rPr>
          <w:rFonts w:ascii="Garamond" w:hAnsi="Garamond"/>
          <w:sz w:val="24"/>
          <w:szCs w:val="24"/>
        </w:rPr>
      </w:pPr>
      <w:sdt>
        <w:sdtPr>
          <w:rPr>
            <w:rFonts w:ascii="Garamond" w:hAnsi="Garamond"/>
            <w:sz w:val="24"/>
            <w:szCs w:val="24"/>
          </w:rPr>
          <w:alias w:val="Experience:"/>
          <w:tag w:val="Experience:"/>
          <w:id w:val="1922599604"/>
          <w:placeholder>
            <w:docPart w:val="48AC3B979CB94C43BDDB0906FD52AEA3"/>
          </w:placeholder>
          <w:temporary/>
          <w:showingPlcHdr/>
          <w15:appearance w15:val="hidden"/>
        </w:sdtPr>
        <w:sdtEndPr/>
        <w:sdtContent>
          <w:r w:rsidR="00525CB6" w:rsidRPr="006736B6">
            <w:rPr>
              <w:rFonts w:ascii="Garamond" w:hAnsi="Garamond"/>
              <w:sz w:val="24"/>
              <w:szCs w:val="24"/>
            </w:rPr>
            <w:t>Experience</w:t>
          </w:r>
        </w:sdtContent>
      </w:sdt>
    </w:p>
    <w:tbl>
      <w:tblPr>
        <w:tblW w:w="5000" w:type="pct"/>
        <w:tblLayout w:type="fixed"/>
        <w:tblCellMar>
          <w:left w:w="0" w:type="dxa"/>
          <w:right w:w="115" w:type="dxa"/>
        </w:tblCellMar>
        <w:tblLook w:val="0600" w:firstRow="0" w:lastRow="0" w:firstColumn="0" w:lastColumn="0" w:noHBand="1" w:noVBand="1"/>
        <w:tblDescription w:val="Layout table"/>
      </w:tblPr>
      <w:tblGrid>
        <w:gridCol w:w="6963"/>
        <w:gridCol w:w="2397"/>
      </w:tblGrid>
      <w:tr w:rsidR="00423298" w:rsidRPr="006736B6" w14:paraId="3C852562" w14:textId="77777777" w:rsidTr="0056095F">
        <w:trPr>
          <w:trHeight w:val="216"/>
        </w:trPr>
        <w:tc>
          <w:tcPr>
            <w:tcW w:w="6427" w:type="dxa"/>
          </w:tcPr>
          <w:p w14:paraId="784EEF18" w14:textId="77777777" w:rsidR="00423298" w:rsidRDefault="00793A44" w:rsidP="006148A9">
            <w:pPr>
              <w:pStyle w:val="Heading2"/>
              <w:spacing w:before="0" w:after="0" w:line="240" w:lineRule="auto"/>
              <w:ind w:left="0"/>
              <w:rPr>
                <w:rFonts w:ascii="Garamond" w:hAnsi="Garamond"/>
                <w:b w:val="0"/>
                <w:sz w:val="24"/>
                <w:szCs w:val="24"/>
              </w:rPr>
            </w:pPr>
            <w:bookmarkStart w:id="0" w:name="_Hlk38132301"/>
            <w:r>
              <w:rPr>
                <w:rFonts w:ascii="Garamond" w:hAnsi="Garamond"/>
                <w:b w:val="0"/>
                <w:sz w:val="24"/>
                <w:szCs w:val="24"/>
              </w:rPr>
              <w:t xml:space="preserve">Remote </w:t>
            </w:r>
            <w:r w:rsidR="0012069F">
              <w:rPr>
                <w:rFonts w:ascii="Garamond" w:hAnsi="Garamond"/>
                <w:b w:val="0"/>
                <w:sz w:val="24"/>
                <w:szCs w:val="24"/>
              </w:rPr>
              <w:t>Database Administrator</w:t>
            </w:r>
          </w:p>
          <w:p w14:paraId="6DE1773D" w14:textId="726DE2E9" w:rsidR="00D66AE0" w:rsidRPr="00D66AE0" w:rsidRDefault="00D66AE0" w:rsidP="00D66AE0">
            <w:pPr>
              <w:pStyle w:val="Heading2"/>
              <w:spacing w:before="0" w:after="0" w:line="240" w:lineRule="auto"/>
              <w:ind w:left="0"/>
              <w:rPr>
                <w:rFonts w:ascii="Garamond" w:hAnsi="Garamond"/>
                <w:b w:val="0"/>
                <w:sz w:val="24"/>
                <w:szCs w:val="24"/>
              </w:rPr>
            </w:pPr>
            <w:r w:rsidRPr="00E2131A">
              <w:rPr>
                <w:rFonts w:ascii="Garamond" w:hAnsi="Garamond"/>
                <w:b w:val="0"/>
                <w:sz w:val="24"/>
                <w:szCs w:val="24"/>
              </w:rPr>
              <w:t>Slalom consulting</w:t>
            </w:r>
          </w:p>
        </w:tc>
        <w:tc>
          <w:tcPr>
            <w:tcW w:w="2213" w:type="dxa"/>
          </w:tcPr>
          <w:p w14:paraId="7DA84C54" w14:textId="6CFE476E" w:rsidR="00423298" w:rsidRPr="006736B6" w:rsidRDefault="00495110" w:rsidP="006148A9">
            <w:pPr>
              <w:pStyle w:val="Dates"/>
              <w:spacing w:before="0" w:after="0" w:line="240" w:lineRule="auto"/>
              <w:rPr>
                <w:rFonts w:ascii="Garamond" w:hAnsi="Garamond"/>
                <w:i/>
                <w:sz w:val="24"/>
                <w:szCs w:val="24"/>
              </w:rPr>
            </w:pPr>
            <w:r>
              <w:rPr>
                <w:rFonts w:ascii="Garamond" w:hAnsi="Garamond"/>
                <w:i/>
                <w:sz w:val="24"/>
                <w:szCs w:val="24"/>
              </w:rPr>
              <w:t>Sep</w:t>
            </w:r>
            <w:r w:rsidR="0012069F">
              <w:rPr>
                <w:rFonts w:ascii="Garamond" w:hAnsi="Garamond"/>
                <w:i/>
                <w:sz w:val="24"/>
                <w:szCs w:val="24"/>
              </w:rPr>
              <w:t xml:space="preserve"> </w:t>
            </w:r>
            <w:r w:rsidR="000776E3">
              <w:rPr>
                <w:rFonts w:ascii="Garamond" w:hAnsi="Garamond"/>
                <w:i/>
                <w:sz w:val="24"/>
                <w:szCs w:val="24"/>
              </w:rPr>
              <w:t>201</w:t>
            </w:r>
            <w:r>
              <w:rPr>
                <w:rFonts w:ascii="Garamond" w:hAnsi="Garamond"/>
                <w:i/>
                <w:sz w:val="24"/>
                <w:szCs w:val="24"/>
              </w:rPr>
              <w:t>8</w:t>
            </w:r>
            <w:r w:rsidR="0012069F">
              <w:rPr>
                <w:rFonts w:ascii="Garamond" w:hAnsi="Garamond"/>
                <w:i/>
                <w:sz w:val="24"/>
                <w:szCs w:val="24"/>
              </w:rPr>
              <w:t xml:space="preserve"> </w:t>
            </w:r>
            <w:r w:rsidR="00A0608B">
              <w:rPr>
                <w:rFonts w:ascii="Garamond" w:hAnsi="Garamond"/>
                <w:i/>
                <w:sz w:val="24"/>
                <w:szCs w:val="24"/>
              </w:rPr>
              <w:t>–</w:t>
            </w:r>
            <w:r w:rsidR="004575BB" w:rsidRPr="006736B6">
              <w:rPr>
                <w:rFonts w:ascii="Garamond" w:hAnsi="Garamond"/>
                <w:i/>
                <w:sz w:val="24"/>
                <w:szCs w:val="24"/>
              </w:rPr>
              <w:t xml:space="preserve"> </w:t>
            </w:r>
            <w:r w:rsidR="0012069F">
              <w:rPr>
                <w:rFonts w:ascii="Garamond" w:hAnsi="Garamond"/>
                <w:i/>
                <w:sz w:val="24"/>
                <w:szCs w:val="24"/>
              </w:rPr>
              <w:t>Present</w:t>
            </w:r>
          </w:p>
        </w:tc>
      </w:tr>
    </w:tbl>
    <w:p w14:paraId="20DA8AD0" w14:textId="792C5AD2" w:rsidR="00D604C9" w:rsidRPr="006736B6" w:rsidRDefault="00BF03C5" w:rsidP="006148A9">
      <w:pPr>
        <w:pStyle w:val="ListParagraph"/>
        <w:spacing w:before="0" w:after="0" w:line="240" w:lineRule="auto"/>
        <w:rPr>
          <w:rFonts w:ascii="Garamond" w:hAnsi="Garamond"/>
          <w:sz w:val="24"/>
          <w:szCs w:val="24"/>
        </w:rPr>
      </w:pPr>
      <w:bookmarkStart w:id="1" w:name="_Hlk22816101"/>
      <w:bookmarkEnd w:id="0"/>
      <w:r>
        <w:rPr>
          <w:rFonts w:ascii="Garamond" w:hAnsi="Garamond"/>
          <w:sz w:val="24"/>
          <w:szCs w:val="24"/>
        </w:rPr>
        <w:t>Performs</w:t>
      </w:r>
      <w:r w:rsidR="00D604C9" w:rsidRPr="006736B6">
        <w:rPr>
          <w:rFonts w:ascii="Garamond" w:hAnsi="Garamond"/>
          <w:sz w:val="24"/>
          <w:szCs w:val="24"/>
        </w:rPr>
        <w:t xml:space="preserve"> Installation, configuration, migration, patching, and maintenance of 2008, 2008R2, 2014, 2016 SQL Servers instances</w:t>
      </w:r>
    </w:p>
    <w:p w14:paraId="7B0C03BB" w14:textId="336C411C" w:rsidR="00D604C9" w:rsidRPr="006736B6" w:rsidRDefault="00BF03C5" w:rsidP="006148A9">
      <w:pPr>
        <w:pStyle w:val="ListParagraph"/>
        <w:spacing w:before="0" w:after="0" w:line="240" w:lineRule="auto"/>
        <w:rPr>
          <w:rFonts w:ascii="Garamond" w:hAnsi="Garamond"/>
          <w:sz w:val="24"/>
          <w:szCs w:val="24"/>
        </w:rPr>
      </w:pPr>
      <w:r>
        <w:rPr>
          <w:rFonts w:ascii="Garamond" w:hAnsi="Garamond"/>
          <w:sz w:val="24"/>
          <w:szCs w:val="24"/>
        </w:rPr>
        <w:t>Performs monitoring</w:t>
      </w:r>
      <w:r w:rsidR="00D604C9" w:rsidRPr="006736B6">
        <w:rPr>
          <w:rFonts w:ascii="Garamond" w:hAnsi="Garamond"/>
          <w:sz w:val="24"/>
          <w:szCs w:val="24"/>
        </w:rPr>
        <w:t xml:space="preserve"> using system tools, like setting up counters with performance monitor, looking through windows logs with event viewer, and monitoring CPU and IO changes with task manager in a general effort to check the performance of the server</w:t>
      </w:r>
    </w:p>
    <w:p w14:paraId="16F829A7" w14:textId="65A1CCB8" w:rsidR="00D604C9" w:rsidRPr="006736B6" w:rsidRDefault="00BF03C5" w:rsidP="006148A9">
      <w:pPr>
        <w:pStyle w:val="ListParagraph"/>
        <w:spacing w:before="0" w:after="0" w:line="240" w:lineRule="auto"/>
        <w:rPr>
          <w:rFonts w:ascii="Garamond" w:hAnsi="Garamond"/>
          <w:sz w:val="24"/>
          <w:szCs w:val="24"/>
        </w:rPr>
      </w:pPr>
      <w:r>
        <w:rPr>
          <w:rFonts w:ascii="Garamond" w:hAnsi="Garamond"/>
          <w:sz w:val="24"/>
          <w:szCs w:val="24"/>
        </w:rPr>
        <w:t>Responsible for</w:t>
      </w:r>
      <w:r w:rsidR="00D604C9" w:rsidRPr="006736B6">
        <w:rPr>
          <w:rFonts w:ascii="Garamond" w:hAnsi="Garamond"/>
          <w:sz w:val="24"/>
          <w:szCs w:val="24"/>
        </w:rPr>
        <w:t xml:space="preserve"> checking the instance health and performance with DMVs</w:t>
      </w:r>
    </w:p>
    <w:p w14:paraId="4962A3F0" w14:textId="24FA8FB7" w:rsidR="00D604C9" w:rsidRPr="006736B6" w:rsidRDefault="00BF03C5" w:rsidP="006148A9">
      <w:pPr>
        <w:pStyle w:val="ListParagraph"/>
        <w:spacing w:before="0" w:after="0" w:line="240" w:lineRule="auto"/>
        <w:rPr>
          <w:rFonts w:ascii="Garamond" w:hAnsi="Garamond"/>
          <w:sz w:val="24"/>
          <w:szCs w:val="24"/>
        </w:rPr>
      </w:pPr>
      <w:r>
        <w:rPr>
          <w:rFonts w:ascii="Garamond" w:hAnsi="Garamond"/>
          <w:sz w:val="24"/>
          <w:szCs w:val="24"/>
        </w:rPr>
        <w:t>Runs</w:t>
      </w:r>
      <w:r w:rsidR="00D604C9" w:rsidRPr="006736B6">
        <w:rPr>
          <w:rFonts w:ascii="Garamond" w:hAnsi="Garamond"/>
          <w:sz w:val="24"/>
          <w:szCs w:val="24"/>
        </w:rPr>
        <w:t xml:space="preserve"> traces with Profiler</w:t>
      </w:r>
    </w:p>
    <w:p w14:paraId="683817D6" w14:textId="76016881" w:rsidR="00D604C9" w:rsidRPr="006736B6" w:rsidRDefault="00BF03C5" w:rsidP="006148A9">
      <w:pPr>
        <w:pStyle w:val="ListParagraph"/>
        <w:spacing w:before="0" w:after="0" w:line="240" w:lineRule="auto"/>
        <w:rPr>
          <w:rFonts w:ascii="Garamond" w:hAnsi="Garamond"/>
          <w:sz w:val="24"/>
          <w:szCs w:val="24"/>
        </w:rPr>
      </w:pPr>
      <w:r>
        <w:rPr>
          <w:rFonts w:ascii="Garamond" w:hAnsi="Garamond"/>
          <w:sz w:val="24"/>
          <w:szCs w:val="24"/>
        </w:rPr>
        <w:t>Experienced</w:t>
      </w:r>
      <w:r w:rsidR="00D604C9" w:rsidRPr="006736B6">
        <w:rPr>
          <w:rFonts w:ascii="Garamond" w:hAnsi="Garamond"/>
          <w:sz w:val="24"/>
          <w:szCs w:val="24"/>
        </w:rPr>
        <w:t xml:space="preserve"> using the Estimated Execution plan and Database engine Tuning Advisor</w:t>
      </w:r>
    </w:p>
    <w:p w14:paraId="4AF74AED" w14:textId="7D32B260" w:rsidR="00D604C9" w:rsidRPr="006736B6" w:rsidRDefault="00BF03C5" w:rsidP="006148A9">
      <w:pPr>
        <w:pStyle w:val="ListParagraph"/>
        <w:spacing w:before="0" w:after="0" w:line="240" w:lineRule="auto"/>
        <w:rPr>
          <w:rFonts w:ascii="Garamond" w:hAnsi="Garamond"/>
          <w:sz w:val="24"/>
          <w:szCs w:val="24"/>
        </w:rPr>
      </w:pPr>
      <w:r>
        <w:rPr>
          <w:rFonts w:ascii="Garamond" w:hAnsi="Garamond"/>
          <w:sz w:val="24"/>
          <w:szCs w:val="24"/>
        </w:rPr>
        <w:t xml:space="preserve">Experienced </w:t>
      </w:r>
      <w:r w:rsidR="00D604C9" w:rsidRPr="006736B6">
        <w:rPr>
          <w:rFonts w:ascii="Garamond" w:hAnsi="Garamond"/>
          <w:sz w:val="24"/>
          <w:szCs w:val="24"/>
        </w:rPr>
        <w:t>using T-SQL to create complex queries, create Database, Tables, Indexes, Views, Triggers, Stored Procedure, constraints, and SQL joins.</w:t>
      </w:r>
    </w:p>
    <w:p w14:paraId="0C024C4E" w14:textId="1A25D467" w:rsidR="00D604C9" w:rsidRPr="006736B6" w:rsidRDefault="00BF03C5" w:rsidP="006148A9">
      <w:pPr>
        <w:pStyle w:val="ListParagraph"/>
        <w:spacing w:before="0" w:after="0" w:line="240" w:lineRule="auto"/>
        <w:rPr>
          <w:rFonts w:ascii="Garamond" w:hAnsi="Garamond"/>
          <w:sz w:val="24"/>
          <w:szCs w:val="24"/>
        </w:rPr>
      </w:pPr>
      <w:r>
        <w:rPr>
          <w:rFonts w:ascii="Garamond" w:hAnsi="Garamond"/>
          <w:sz w:val="24"/>
          <w:szCs w:val="24"/>
        </w:rPr>
        <w:t>Grants the right</w:t>
      </w:r>
      <w:r w:rsidR="00D604C9" w:rsidRPr="006736B6">
        <w:rPr>
          <w:rFonts w:ascii="Garamond" w:hAnsi="Garamond"/>
          <w:sz w:val="24"/>
          <w:szCs w:val="24"/>
        </w:rPr>
        <w:t xml:space="preserve"> levels of authentication</w:t>
      </w:r>
      <w:r>
        <w:rPr>
          <w:rFonts w:ascii="Garamond" w:hAnsi="Garamond"/>
          <w:sz w:val="24"/>
          <w:szCs w:val="24"/>
        </w:rPr>
        <w:t xml:space="preserve"> to users</w:t>
      </w:r>
    </w:p>
    <w:p w14:paraId="4F35F685" w14:textId="3742B4E5" w:rsidR="00D604C9" w:rsidRPr="006736B6" w:rsidRDefault="00BF03C5" w:rsidP="006148A9">
      <w:pPr>
        <w:pStyle w:val="ListParagraph"/>
        <w:spacing w:before="0" w:after="0" w:line="240" w:lineRule="auto"/>
        <w:rPr>
          <w:rFonts w:ascii="Garamond" w:hAnsi="Garamond"/>
          <w:sz w:val="24"/>
          <w:szCs w:val="24"/>
        </w:rPr>
      </w:pPr>
      <w:r>
        <w:rPr>
          <w:rFonts w:ascii="Garamond" w:hAnsi="Garamond"/>
          <w:sz w:val="24"/>
          <w:szCs w:val="24"/>
        </w:rPr>
        <w:t>Experience</w:t>
      </w:r>
      <w:r w:rsidR="00D604C9" w:rsidRPr="006736B6">
        <w:rPr>
          <w:rFonts w:ascii="Garamond" w:hAnsi="Garamond"/>
          <w:sz w:val="24"/>
          <w:szCs w:val="24"/>
        </w:rPr>
        <w:t xml:space="preserve"> setting up all five HA solutions, Replication, Log Shipping, Mirroring, Always on Availability and Failover Cluster.</w:t>
      </w:r>
    </w:p>
    <w:p w14:paraId="643F3045" w14:textId="2CE03CE9" w:rsidR="00D604C9" w:rsidRPr="006736B6" w:rsidRDefault="00BF03C5" w:rsidP="006148A9">
      <w:pPr>
        <w:pStyle w:val="ListParagraph"/>
        <w:spacing w:before="0" w:after="0" w:line="240" w:lineRule="auto"/>
        <w:rPr>
          <w:rFonts w:ascii="Garamond" w:hAnsi="Garamond"/>
          <w:sz w:val="24"/>
          <w:szCs w:val="24"/>
        </w:rPr>
      </w:pPr>
      <w:r>
        <w:rPr>
          <w:rFonts w:ascii="Garamond" w:hAnsi="Garamond"/>
          <w:sz w:val="24"/>
          <w:szCs w:val="24"/>
        </w:rPr>
        <w:t xml:space="preserve">Performs </w:t>
      </w:r>
      <w:r w:rsidR="00D604C9" w:rsidRPr="006736B6">
        <w:rPr>
          <w:rFonts w:ascii="Garamond" w:hAnsi="Garamond"/>
          <w:sz w:val="24"/>
          <w:szCs w:val="24"/>
        </w:rPr>
        <w:t xml:space="preserve">troubleshooting </w:t>
      </w:r>
      <w:r>
        <w:rPr>
          <w:rFonts w:ascii="Garamond" w:hAnsi="Garamond"/>
          <w:sz w:val="24"/>
          <w:szCs w:val="24"/>
        </w:rPr>
        <w:t xml:space="preserve">on </w:t>
      </w:r>
      <w:r w:rsidR="00D604C9" w:rsidRPr="006736B6">
        <w:rPr>
          <w:rFonts w:ascii="Garamond" w:hAnsi="Garamond"/>
          <w:sz w:val="24"/>
          <w:szCs w:val="24"/>
        </w:rPr>
        <w:t>all HA solutions</w:t>
      </w:r>
    </w:p>
    <w:p w14:paraId="672BACBE" w14:textId="0A0B632D" w:rsidR="00D604C9" w:rsidRPr="006736B6" w:rsidRDefault="00BF03C5" w:rsidP="006148A9">
      <w:pPr>
        <w:pStyle w:val="ListParagraph"/>
        <w:spacing w:before="0" w:after="0" w:line="240" w:lineRule="auto"/>
        <w:rPr>
          <w:rFonts w:ascii="Garamond" w:hAnsi="Garamond"/>
          <w:sz w:val="24"/>
          <w:szCs w:val="24"/>
        </w:rPr>
      </w:pPr>
      <w:r>
        <w:rPr>
          <w:rFonts w:ascii="Garamond" w:hAnsi="Garamond"/>
          <w:sz w:val="24"/>
          <w:szCs w:val="24"/>
        </w:rPr>
        <w:t>Performs</w:t>
      </w:r>
      <w:r w:rsidR="00D604C9" w:rsidRPr="006736B6">
        <w:rPr>
          <w:rFonts w:ascii="Garamond" w:hAnsi="Garamond"/>
          <w:sz w:val="24"/>
          <w:szCs w:val="24"/>
        </w:rPr>
        <w:t xml:space="preserve"> the initial installation and configuration of VM Ware</w:t>
      </w:r>
    </w:p>
    <w:p w14:paraId="118EE186" w14:textId="450375B6" w:rsidR="00D604C9" w:rsidRPr="006736B6" w:rsidRDefault="00BF03C5" w:rsidP="006148A9">
      <w:pPr>
        <w:pStyle w:val="ListParagraph"/>
        <w:spacing w:before="0" w:after="0" w:line="240" w:lineRule="auto"/>
        <w:rPr>
          <w:rFonts w:ascii="Garamond" w:hAnsi="Garamond"/>
          <w:sz w:val="24"/>
          <w:szCs w:val="24"/>
        </w:rPr>
      </w:pPr>
      <w:r>
        <w:rPr>
          <w:rFonts w:ascii="Garamond" w:hAnsi="Garamond"/>
          <w:sz w:val="24"/>
          <w:szCs w:val="24"/>
        </w:rPr>
        <w:t>Performs i</w:t>
      </w:r>
      <w:r w:rsidR="00D604C9" w:rsidRPr="006736B6">
        <w:rPr>
          <w:rFonts w:ascii="Garamond" w:hAnsi="Garamond"/>
          <w:sz w:val="24"/>
          <w:szCs w:val="24"/>
        </w:rPr>
        <w:t>nstallation of SQL Server; on VM Ware.</w:t>
      </w:r>
    </w:p>
    <w:p w14:paraId="565C1394" w14:textId="4F900E69" w:rsidR="00D94933" w:rsidRDefault="00BF03C5" w:rsidP="006148A9">
      <w:pPr>
        <w:pStyle w:val="ListParagraph"/>
        <w:spacing w:before="0" w:after="0" w:line="240" w:lineRule="auto"/>
        <w:rPr>
          <w:rFonts w:ascii="Garamond" w:hAnsi="Garamond"/>
          <w:sz w:val="24"/>
          <w:szCs w:val="24"/>
        </w:rPr>
      </w:pPr>
      <w:r>
        <w:rPr>
          <w:rFonts w:ascii="Garamond" w:hAnsi="Garamond"/>
          <w:sz w:val="24"/>
          <w:szCs w:val="24"/>
        </w:rPr>
        <w:t xml:space="preserve">Experienced configuring </w:t>
      </w:r>
      <w:r w:rsidR="00D604C9" w:rsidRPr="006736B6">
        <w:rPr>
          <w:rFonts w:ascii="Garamond" w:hAnsi="Garamond"/>
          <w:sz w:val="24"/>
          <w:szCs w:val="24"/>
        </w:rPr>
        <w:t>Windows cluster on VM Ware</w:t>
      </w:r>
    </w:p>
    <w:p w14:paraId="3BA0956D" w14:textId="7534EA68" w:rsidR="00E33C5E" w:rsidRDefault="006D0153" w:rsidP="00E33C5E">
      <w:pPr>
        <w:pStyle w:val="ListParagraph"/>
        <w:spacing w:before="0" w:after="0" w:line="240" w:lineRule="auto"/>
        <w:rPr>
          <w:rFonts w:ascii="Garamond" w:hAnsi="Garamond"/>
          <w:sz w:val="24"/>
          <w:szCs w:val="24"/>
        </w:rPr>
      </w:pPr>
      <w:r>
        <w:rPr>
          <w:rFonts w:ascii="Garamond" w:hAnsi="Garamond"/>
          <w:sz w:val="24"/>
          <w:szCs w:val="24"/>
        </w:rPr>
        <w:t xml:space="preserve">Creates </w:t>
      </w:r>
      <w:r w:rsidR="00D604C9" w:rsidRPr="00D94933">
        <w:rPr>
          <w:rFonts w:ascii="Garamond" w:hAnsi="Garamond"/>
          <w:sz w:val="24"/>
          <w:szCs w:val="24"/>
        </w:rPr>
        <w:t>different backup strategies</w:t>
      </w:r>
      <w:r>
        <w:rPr>
          <w:rFonts w:ascii="Garamond" w:hAnsi="Garamond"/>
          <w:sz w:val="24"/>
          <w:szCs w:val="24"/>
        </w:rPr>
        <w:t xml:space="preserve"> for databases</w:t>
      </w:r>
    </w:p>
    <w:p w14:paraId="607FC261" w14:textId="0A119943" w:rsidR="00BF03C5" w:rsidRDefault="00BF03C5" w:rsidP="00BF03C5">
      <w:pPr>
        <w:pStyle w:val="ListParagraph"/>
        <w:spacing w:before="0" w:after="0" w:line="240" w:lineRule="auto"/>
        <w:rPr>
          <w:rFonts w:ascii="Garamond" w:hAnsi="Garamond"/>
          <w:sz w:val="24"/>
          <w:szCs w:val="24"/>
        </w:rPr>
      </w:pPr>
      <w:r w:rsidRPr="006736B6">
        <w:rPr>
          <w:rFonts w:ascii="Garamond" w:hAnsi="Garamond"/>
          <w:sz w:val="24"/>
          <w:szCs w:val="24"/>
        </w:rPr>
        <w:t>Available after hours to answer student questions (on-call)</w:t>
      </w:r>
    </w:p>
    <w:p w14:paraId="60314E05" w14:textId="0A078F8A" w:rsidR="006D0153" w:rsidRDefault="006D0153" w:rsidP="00BF03C5">
      <w:pPr>
        <w:pStyle w:val="ListParagraph"/>
        <w:spacing w:before="0" w:after="0" w:line="240" w:lineRule="auto"/>
        <w:rPr>
          <w:rFonts w:ascii="Garamond" w:hAnsi="Garamond"/>
          <w:sz w:val="24"/>
          <w:szCs w:val="24"/>
        </w:rPr>
      </w:pPr>
      <w:r>
        <w:rPr>
          <w:rFonts w:ascii="Garamond" w:hAnsi="Garamond"/>
          <w:sz w:val="24"/>
          <w:szCs w:val="24"/>
        </w:rPr>
        <w:t>Experience using Remote desktop connection</w:t>
      </w:r>
    </w:p>
    <w:p w14:paraId="5F1A5DD3" w14:textId="42285E7A" w:rsidR="00E2131A" w:rsidRDefault="00E2131A" w:rsidP="00E2131A">
      <w:pPr>
        <w:spacing w:before="0" w:after="0" w:line="240" w:lineRule="auto"/>
        <w:rPr>
          <w:rFonts w:ascii="Garamond" w:hAnsi="Garamond"/>
          <w:sz w:val="24"/>
          <w:szCs w:val="24"/>
        </w:rPr>
      </w:pPr>
    </w:p>
    <w:p w14:paraId="37226CEA" w14:textId="64802308" w:rsidR="00E2131A" w:rsidRPr="00E2131A" w:rsidRDefault="007C1AA5" w:rsidP="00495110">
      <w:pPr>
        <w:pStyle w:val="Heading2"/>
        <w:spacing w:before="0" w:after="0" w:line="240" w:lineRule="auto"/>
        <w:ind w:left="0"/>
        <w:rPr>
          <w:rFonts w:ascii="Garamond" w:hAnsi="Garamond"/>
          <w:b w:val="0"/>
          <w:sz w:val="24"/>
          <w:szCs w:val="24"/>
        </w:rPr>
      </w:pPr>
      <w:r>
        <w:rPr>
          <w:rFonts w:ascii="Garamond" w:hAnsi="Garamond"/>
          <w:b w:val="0"/>
          <w:sz w:val="24"/>
          <w:szCs w:val="24"/>
        </w:rPr>
        <w:t xml:space="preserve">Remote </w:t>
      </w:r>
      <w:r w:rsidR="00E2131A" w:rsidRPr="00E2131A">
        <w:rPr>
          <w:rFonts w:ascii="Garamond" w:hAnsi="Garamond"/>
          <w:b w:val="0"/>
          <w:sz w:val="24"/>
          <w:szCs w:val="24"/>
        </w:rPr>
        <w:t>Database Administrator</w:t>
      </w:r>
      <w:r w:rsidR="00E2131A" w:rsidRPr="00E2131A">
        <w:rPr>
          <w:rFonts w:ascii="Garamond" w:hAnsi="Garamond"/>
          <w:b w:val="0"/>
          <w:sz w:val="24"/>
          <w:szCs w:val="24"/>
        </w:rPr>
        <w:tab/>
      </w:r>
      <w:r w:rsidR="00E2131A" w:rsidRPr="00E2131A">
        <w:rPr>
          <w:rFonts w:ascii="Garamond" w:hAnsi="Garamond"/>
          <w:b w:val="0"/>
          <w:sz w:val="24"/>
          <w:szCs w:val="24"/>
        </w:rPr>
        <w:tab/>
      </w:r>
      <w:r w:rsidR="00E2131A" w:rsidRPr="00E2131A">
        <w:rPr>
          <w:rFonts w:ascii="Garamond" w:hAnsi="Garamond"/>
          <w:b w:val="0"/>
          <w:sz w:val="24"/>
          <w:szCs w:val="24"/>
        </w:rPr>
        <w:tab/>
      </w:r>
      <w:r w:rsidR="00E2131A">
        <w:rPr>
          <w:rFonts w:ascii="Garamond" w:hAnsi="Garamond"/>
          <w:b w:val="0"/>
          <w:sz w:val="24"/>
          <w:szCs w:val="24"/>
        </w:rPr>
        <w:tab/>
      </w:r>
      <w:r w:rsidR="00E2131A">
        <w:rPr>
          <w:rFonts w:ascii="Garamond" w:hAnsi="Garamond"/>
          <w:b w:val="0"/>
          <w:sz w:val="24"/>
          <w:szCs w:val="24"/>
        </w:rPr>
        <w:tab/>
        <w:t>Oct 2017 – Aug 2018</w:t>
      </w:r>
      <w:r w:rsidR="00E2131A" w:rsidRPr="00E2131A">
        <w:rPr>
          <w:rFonts w:ascii="Garamond" w:hAnsi="Garamond"/>
          <w:b w:val="0"/>
          <w:sz w:val="24"/>
          <w:szCs w:val="24"/>
        </w:rPr>
        <w:t xml:space="preserve"> </w:t>
      </w:r>
    </w:p>
    <w:p w14:paraId="66D54DF8" w14:textId="67A4EE00" w:rsidR="00D66AE0" w:rsidRPr="00D66AE0" w:rsidRDefault="00D66AE0" w:rsidP="00D66AE0">
      <w:pPr>
        <w:spacing w:before="0" w:after="0" w:line="240" w:lineRule="auto"/>
        <w:rPr>
          <w:rFonts w:ascii="Garamond" w:hAnsi="Garamond"/>
          <w:sz w:val="24"/>
          <w:szCs w:val="24"/>
        </w:rPr>
      </w:pPr>
      <w:r>
        <w:rPr>
          <w:rFonts w:ascii="Garamond" w:hAnsi="Garamond"/>
          <w:sz w:val="24"/>
          <w:szCs w:val="24"/>
        </w:rPr>
        <w:t>Capgemini Corporation</w:t>
      </w:r>
    </w:p>
    <w:p w14:paraId="5E0BDBE9" w14:textId="77777777" w:rsidR="00E2131A" w:rsidRPr="00E2131A" w:rsidRDefault="00E2131A" w:rsidP="00E2131A">
      <w:pPr>
        <w:pStyle w:val="ListParagraph"/>
        <w:spacing w:before="0" w:after="0" w:line="240" w:lineRule="auto"/>
        <w:rPr>
          <w:rFonts w:ascii="Garamond" w:hAnsi="Garamond"/>
          <w:sz w:val="24"/>
          <w:szCs w:val="24"/>
        </w:rPr>
      </w:pPr>
      <w:r w:rsidRPr="00E2131A">
        <w:rPr>
          <w:rFonts w:ascii="Garamond" w:hAnsi="Garamond"/>
          <w:sz w:val="24"/>
          <w:szCs w:val="24"/>
        </w:rPr>
        <w:t>Monitored multiple databases to keep track of all company inventory.</w:t>
      </w:r>
    </w:p>
    <w:p w14:paraId="0800640C" w14:textId="77777777" w:rsidR="00E2131A" w:rsidRPr="00E2131A" w:rsidRDefault="00E2131A" w:rsidP="00E2131A">
      <w:pPr>
        <w:pStyle w:val="ListParagraph"/>
        <w:spacing w:before="0" w:after="0" w:line="240" w:lineRule="auto"/>
        <w:rPr>
          <w:rFonts w:ascii="Garamond" w:hAnsi="Garamond"/>
          <w:sz w:val="24"/>
          <w:szCs w:val="24"/>
        </w:rPr>
      </w:pPr>
      <w:r w:rsidRPr="00E2131A">
        <w:rPr>
          <w:rFonts w:ascii="Garamond" w:hAnsi="Garamond"/>
          <w:sz w:val="24"/>
          <w:szCs w:val="24"/>
        </w:rPr>
        <w:t>Responsible for writing SQL queries, stored procedures, views, triggers, T-SQL.</w:t>
      </w:r>
    </w:p>
    <w:p w14:paraId="1A1E6902" w14:textId="77777777" w:rsidR="00E2131A" w:rsidRDefault="00E2131A" w:rsidP="00E2131A">
      <w:pPr>
        <w:pStyle w:val="ListParagraph"/>
        <w:spacing w:before="0" w:after="0" w:line="240" w:lineRule="auto"/>
        <w:rPr>
          <w:rFonts w:ascii="Garamond" w:hAnsi="Garamond"/>
          <w:sz w:val="24"/>
          <w:szCs w:val="24"/>
        </w:rPr>
      </w:pPr>
      <w:r w:rsidRPr="00E2131A">
        <w:rPr>
          <w:rFonts w:ascii="Garamond" w:hAnsi="Garamond"/>
          <w:sz w:val="24"/>
          <w:szCs w:val="24"/>
        </w:rPr>
        <w:t>Configured Always On with two replicas</w:t>
      </w:r>
      <w:r>
        <w:rPr>
          <w:rFonts w:ascii="Garamond" w:hAnsi="Garamond"/>
          <w:sz w:val="24"/>
          <w:szCs w:val="24"/>
        </w:rPr>
        <w:t xml:space="preserve"> </w:t>
      </w:r>
    </w:p>
    <w:p w14:paraId="44060F12" w14:textId="7DE6CB9E" w:rsidR="00E2131A" w:rsidRPr="00E2131A" w:rsidRDefault="00E2131A" w:rsidP="00E2131A">
      <w:pPr>
        <w:pStyle w:val="ListParagraph"/>
        <w:spacing w:before="0" w:after="0" w:line="240" w:lineRule="auto"/>
        <w:rPr>
          <w:rFonts w:ascii="Garamond" w:hAnsi="Garamond"/>
          <w:sz w:val="24"/>
          <w:szCs w:val="24"/>
        </w:rPr>
      </w:pPr>
      <w:r w:rsidRPr="00E2131A">
        <w:rPr>
          <w:rFonts w:ascii="Garamond" w:hAnsi="Garamond"/>
          <w:sz w:val="24"/>
          <w:szCs w:val="24"/>
        </w:rPr>
        <w:lastRenderedPageBreak/>
        <w:t>Configured Log shipping</w:t>
      </w:r>
    </w:p>
    <w:p w14:paraId="377CF9D6" w14:textId="77777777" w:rsidR="00E2131A" w:rsidRPr="00E2131A" w:rsidRDefault="00E2131A" w:rsidP="00E2131A">
      <w:pPr>
        <w:pStyle w:val="ListParagraph"/>
        <w:spacing w:before="0" w:after="0" w:line="240" w:lineRule="auto"/>
        <w:rPr>
          <w:rFonts w:ascii="Garamond" w:hAnsi="Garamond"/>
          <w:sz w:val="24"/>
          <w:szCs w:val="24"/>
        </w:rPr>
      </w:pPr>
      <w:r w:rsidRPr="00E2131A">
        <w:rPr>
          <w:rFonts w:ascii="Garamond" w:hAnsi="Garamond"/>
          <w:sz w:val="24"/>
          <w:szCs w:val="24"/>
        </w:rPr>
        <w:t>Specified user access levels for each database segment to protect database integrity and company information.</w:t>
      </w:r>
    </w:p>
    <w:p w14:paraId="5089477B" w14:textId="77777777" w:rsidR="00E2131A" w:rsidRPr="00E2131A" w:rsidRDefault="00E2131A" w:rsidP="00E2131A">
      <w:pPr>
        <w:pStyle w:val="ListParagraph"/>
        <w:spacing w:before="0" w:after="0" w:line="240" w:lineRule="auto"/>
        <w:rPr>
          <w:rFonts w:ascii="Garamond" w:hAnsi="Garamond"/>
          <w:sz w:val="24"/>
          <w:szCs w:val="24"/>
        </w:rPr>
      </w:pPr>
      <w:r w:rsidRPr="00E2131A">
        <w:rPr>
          <w:rFonts w:ascii="Garamond" w:hAnsi="Garamond"/>
          <w:sz w:val="24"/>
          <w:szCs w:val="24"/>
        </w:rPr>
        <w:t>Wrote scripts and processes for data integration and bug fixes.</w:t>
      </w:r>
    </w:p>
    <w:p w14:paraId="3D881120" w14:textId="77777777" w:rsidR="00E2131A" w:rsidRPr="00E2131A" w:rsidRDefault="00E2131A" w:rsidP="00E2131A">
      <w:pPr>
        <w:pStyle w:val="ListParagraph"/>
        <w:spacing w:before="0" w:after="0" w:line="240" w:lineRule="auto"/>
        <w:rPr>
          <w:rFonts w:ascii="Garamond" w:hAnsi="Garamond"/>
          <w:sz w:val="24"/>
          <w:szCs w:val="24"/>
        </w:rPr>
      </w:pPr>
      <w:r w:rsidRPr="00E2131A">
        <w:rPr>
          <w:rFonts w:ascii="Garamond" w:hAnsi="Garamond"/>
          <w:sz w:val="24"/>
          <w:szCs w:val="24"/>
        </w:rPr>
        <w:t>Developed and implemented security initiatives to protect important company data.</w:t>
      </w:r>
    </w:p>
    <w:p w14:paraId="2805D17E" w14:textId="77777777" w:rsidR="00E2131A" w:rsidRPr="00E2131A" w:rsidRDefault="00E2131A" w:rsidP="00E2131A">
      <w:pPr>
        <w:pStyle w:val="ListParagraph"/>
        <w:spacing w:before="0" w:after="0" w:line="240" w:lineRule="auto"/>
        <w:rPr>
          <w:rFonts w:ascii="Garamond" w:hAnsi="Garamond"/>
          <w:sz w:val="24"/>
          <w:szCs w:val="24"/>
        </w:rPr>
      </w:pPr>
      <w:r w:rsidRPr="00E2131A">
        <w:rPr>
          <w:rFonts w:ascii="Garamond" w:hAnsi="Garamond"/>
          <w:sz w:val="24"/>
          <w:szCs w:val="24"/>
        </w:rPr>
        <w:t>Experienced using Red-Gate SQL monitor</w:t>
      </w:r>
    </w:p>
    <w:p w14:paraId="02429296" w14:textId="24220515" w:rsidR="00E2131A" w:rsidRPr="00E2131A" w:rsidRDefault="00E2131A" w:rsidP="00E2131A">
      <w:pPr>
        <w:pStyle w:val="ListParagraph"/>
        <w:spacing w:before="0" w:after="0" w:line="240" w:lineRule="auto"/>
        <w:rPr>
          <w:rFonts w:ascii="Garamond" w:hAnsi="Garamond"/>
          <w:sz w:val="24"/>
          <w:szCs w:val="24"/>
        </w:rPr>
      </w:pPr>
      <w:r w:rsidRPr="00E2131A">
        <w:rPr>
          <w:rFonts w:ascii="Garamond" w:hAnsi="Garamond"/>
          <w:sz w:val="24"/>
          <w:szCs w:val="24"/>
        </w:rPr>
        <w:t>To analyze poor performing queries and tune the queries to optimize application and system</w:t>
      </w:r>
      <w:r w:rsidR="0020537C">
        <w:rPr>
          <w:rFonts w:ascii="Garamond" w:hAnsi="Garamond"/>
          <w:sz w:val="24"/>
          <w:szCs w:val="24"/>
        </w:rPr>
        <w:t xml:space="preserve"> </w:t>
      </w:r>
      <w:r w:rsidRPr="00E2131A">
        <w:rPr>
          <w:rFonts w:ascii="Garamond" w:hAnsi="Garamond"/>
          <w:sz w:val="24"/>
          <w:szCs w:val="24"/>
        </w:rPr>
        <w:t>performance</w:t>
      </w:r>
    </w:p>
    <w:p w14:paraId="4EFE46BA" w14:textId="77777777" w:rsidR="00E2131A" w:rsidRPr="00E2131A" w:rsidRDefault="00E2131A" w:rsidP="00E2131A">
      <w:pPr>
        <w:pStyle w:val="ListParagraph"/>
        <w:spacing w:before="0" w:after="0" w:line="240" w:lineRule="auto"/>
        <w:rPr>
          <w:rFonts w:ascii="Garamond" w:hAnsi="Garamond"/>
          <w:sz w:val="24"/>
          <w:szCs w:val="24"/>
        </w:rPr>
      </w:pPr>
      <w:r w:rsidRPr="00E2131A">
        <w:rPr>
          <w:rFonts w:ascii="Garamond" w:hAnsi="Garamond"/>
          <w:sz w:val="24"/>
          <w:szCs w:val="24"/>
        </w:rPr>
        <w:t>Monitored and modified Performance using execution plans and Index tuning</w:t>
      </w:r>
    </w:p>
    <w:p w14:paraId="0BEC3D4B" w14:textId="77777777" w:rsidR="00E2131A" w:rsidRPr="00E2131A" w:rsidRDefault="00E2131A" w:rsidP="00E2131A">
      <w:pPr>
        <w:pStyle w:val="ListParagraph"/>
        <w:spacing w:before="0" w:after="0" w:line="240" w:lineRule="auto"/>
        <w:rPr>
          <w:rFonts w:ascii="Garamond" w:hAnsi="Garamond"/>
          <w:sz w:val="24"/>
          <w:szCs w:val="24"/>
        </w:rPr>
      </w:pPr>
      <w:r w:rsidRPr="00E2131A">
        <w:rPr>
          <w:rFonts w:ascii="Garamond" w:hAnsi="Garamond"/>
          <w:sz w:val="24"/>
          <w:szCs w:val="24"/>
        </w:rPr>
        <w:t>Monitoring the CPU usage, IO statistics, Memory Usage to identify any OS level performance</w:t>
      </w:r>
    </w:p>
    <w:p w14:paraId="00F82A0F" w14:textId="77777777" w:rsidR="00E2131A" w:rsidRPr="00E2131A" w:rsidRDefault="00E2131A" w:rsidP="00E2131A">
      <w:pPr>
        <w:pStyle w:val="ListParagraph"/>
        <w:spacing w:before="0" w:after="0" w:line="240" w:lineRule="auto"/>
        <w:rPr>
          <w:rFonts w:ascii="Garamond" w:hAnsi="Garamond"/>
          <w:sz w:val="24"/>
          <w:szCs w:val="24"/>
        </w:rPr>
      </w:pPr>
      <w:r w:rsidRPr="00E2131A">
        <w:rPr>
          <w:rFonts w:ascii="Garamond" w:hAnsi="Garamond"/>
          <w:sz w:val="24"/>
          <w:szCs w:val="24"/>
        </w:rPr>
        <w:t>Partnered with project management teams on development of scope and timelines.</w:t>
      </w:r>
    </w:p>
    <w:p w14:paraId="4B7243AF" w14:textId="77777777" w:rsidR="00E2131A" w:rsidRPr="00E2131A" w:rsidRDefault="00E2131A" w:rsidP="00E2131A">
      <w:pPr>
        <w:pStyle w:val="ListParagraph"/>
        <w:spacing w:before="0" w:after="0" w:line="240" w:lineRule="auto"/>
        <w:rPr>
          <w:rFonts w:ascii="Garamond" w:hAnsi="Garamond"/>
          <w:sz w:val="24"/>
          <w:szCs w:val="24"/>
        </w:rPr>
      </w:pPr>
      <w:r w:rsidRPr="00E2131A">
        <w:rPr>
          <w:rFonts w:ascii="Garamond" w:hAnsi="Garamond"/>
          <w:sz w:val="24"/>
          <w:szCs w:val="24"/>
        </w:rPr>
        <w:t>Developed data models and database designs to plan projects.</w:t>
      </w:r>
    </w:p>
    <w:p w14:paraId="799B804A" w14:textId="77777777" w:rsidR="00E2131A" w:rsidRPr="00E2131A" w:rsidRDefault="00E2131A" w:rsidP="00E2131A">
      <w:pPr>
        <w:pStyle w:val="ListParagraph"/>
        <w:spacing w:before="0" w:after="0" w:line="240" w:lineRule="auto"/>
        <w:rPr>
          <w:rFonts w:ascii="Garamond" w:hAnsi="Garamond"/>
          <w:sz w:val="24"/>
          <w:szCs w:val="24"/>
        </w:rPr>
      </w:pPr>
      <w:r w:rsidRPr="00E2131A">
        <w:rPr>
          <w:rFonts w:ascii="Garamond" w:hAnsi="Garamond"/>
          <w:sz w:val="24"/>
          <w:szCs w:val="24"/>
        </w:rPr>
        <w:t>Developed and managed project plans while providing status updates to management.</w:t>
      </w:r>
    </w:p>
    <w:p w14:paraId="5D959BE1" w14:textId="77777777" w:rsidR="00E2131A" w:rsidRPr="00E2131A" w:rsidRDefault="00E2131A" w:rsidP="00E2131A">
      <w:pPr>
        <w:pStyle w:val="ListParagraph"/>
        <w:spacing w:before="0" w:after="0" w:line="240" w:lineRule="auto"/>
        <w:rPr>
          <w:rFonts w:ascii="Garamond" w:hAnsi="Garamond"/>
          <w:sz w:val="24"/>
          <w:szCs w:val="24"/>
        </w:rPr>
      </w:pPr>
      <w:r w:rsidRPr="00E2131A">
        <w:rPr>
          <w:rFonts w:ascii="Garamond" w:hAnsi="Garamond"/>
          <w:sz w:val="24"/>
          <w:szCs w:val="24"/>
        </w:rPr>
        <w:t>Maintained quality-focused performance benchmarks and schedules when directing project teams.</w:t>
      </w:r>
    </w:p>
    <w:p w14:paraId="46933166" w14:textId="69681291" w:rsidR="00996AB7" w:rsidRDefault="00E2131A" w:rsidP="00A734AC">
      <w:pPr>
        <w:pStyle w:val="ListParagraph"/>
        <w:spacing w:before="0" w:after="0" w:line="240" w:lineRule="auto"/>
        <w:rPr>
          <w:rFonts w:ascii="Garamond" w:hAnsi="Garamond"/>
          <w:sz w:val="24"/>
          <w:szCs w:val="24"/>
        </w:rPr>
      </w:pPr>
      <w:r w:rsidRPr="00E2131A">
        <w:rPr>
          <w:rFonts w:ascii="Garamond" w:hAnsi="Garamond"/>
          <w:sz w:val="24"/>
          <w:szCs w:val="24"/>
        </w:rPr>
        <w:t>Performed the complete planning, application development, verification, and risks involved in software projects.</w:t>
      </w:r>
    </w:p>
    <w:p w14:paraId="589D39CA" w14:textId="3E6DC212" w:rsidR="00963AEC" w:rsidRDefault="00963AEC" w:rsidP="00963AEC">
      <w:pPr>
        <w:spacing w:before="0" w:after="0" w:line="240" w:lineRule="auto"/>
        <w:rPr>
          <w:rFonts w:ascii="Garamond" w:hAnsi="Garamond"/>
          <w:sz w:val="24"/>
          <w:szCs w:val="24"/>
        </w:rPr>
      </w:pPr>
    </w:p>
    <w:bookmarkEnd w:id="1"/>
    <w:p w14:paraId="549D5585" w14:textId="77777777" w:rsidR="00A037DD" w:rsidRDefault="00A037DD" w:rsidP="00A037DD">
      <w:pPr>
        <w:pStyle w:val="Heading1"/>
        <w:spacing w:before="0" w:after="0" w:line="240" w:lineRule="auto"/>
        <w:rPr>
          <w:rFonts w:ascii="Garamond" w:hAnsi="Garamond"/>
          <w:sz w:val="24"/>
          <w:szCs w:val="24"/>
        </w:rPr>
      </w:pPr>
      <w:r>
        <w:rPr>
          <w:rFonts w:ascii="Garamond" w:hAnsi="Garamond"/>
          <w:sz w:val="24"/>
          <w:szCs w:val="24"/>
        </w:rPr>
        <w:t>PERSONAL PROJECTS</w:t>
      </w:r>
    </w:p>
    <w:p w14:paraId="32E6A03D" w14:textId="77777777" w:rsidR="00A037DD" w:rsidRDefault="00A037DD" w:rsidP="00A037DD">
      <w:pPr>
        <w:pStyle w:val="ListParagraph"/>
        <w:numPr>
          <w:ilvl w:val="0"/>
          <w:numId w:val="43"/>
        </w:numPr>
        <w:spacing w:before="0" w:after="0" w:line="240" w:lineRule="auto"/>
        <w:rPr>
          <w:rFonts w:ascii="Garamond" w:hAnsi="Garamond"/>
          <w:sz w:val="24"/>
          <w:szCs w:val="24"/>
        </w:rPr>
      </w:pPr>
      <w:r>
        <w:rPr>
          <w:rFonts w:ascii="Garamond" w:hAnsi="Garamond"/>
          <w:sz w:val="24"/>
          <w:szCs w:val="24"/>
        </w:rPr>
        <w:t>MySQL Project:</w:t>
      </w:r>
    </w:p>
    <w:p w14:paraId="549E2498" w14:textId="77777777" w:rsidR="00A037DD" w:rsidRDefault="00A037DD" w:rsidP="00A037DD">
      <w:pPr>
        <w:pStyle w:val="ListParagraph"/>
        <w:numPr>
          <w:ilvl w:val="0"/>
          <w:numId w:val="0"/>
        </w:numPr>
        <w:spacing w:before="0" w:after="0" w:line="240" w:lineRule="auto"/>
        <w:ind w:left="720" w:firstLine="720"/>
        <w:rPr>
          <w:rFonts w:ascii="Garamond" w:hAnsi="Garamond"/>
          <w:sz w:val="24"/>
          <w:szCs w:val="24"/>
        </w:rPr>
      </w:pPr>
      <w:r>
        <w:rPr>
          <w:rFonts w:ascii="Garamond" w:hAnsi="Garamond"/>
          <w:sz w:val="24"/>
          <w:szCs w:val="24"/>
        </w:rPr>
        <w:t>The purpose of this project “</w:t>
      </w:r>
      <w:hyperlink r:id="rId9" w:history="1">
        <w:r>
          <w:rPr>
            <w:rStyle w:val="Hyperlink"/>
            <w:rFonts w:ascii="Garamond" w:hAnsi="Garamond"/>
            <w:sz w:val="24"/>
            <w:szCs w:val="24"/>
          </w:rPr>
          <w:t>Legacy Lending Library</w:t>
        </w:r>
      </w:hyperlink>
      <w:r>
        <w:rPr>
          <w:rFonts w:ascii="Garamond" w:hAnsi="Garamond"/>
          <w:sz w:val="24"/>
          <w:szCs w:val="24"/>
        </w:rPr>
        <w:t>” was to go through a database’s development life cycle, that is from the Analysis phases to the design stage and unto implementation.</w:t>
      </w:r>
    </w:p>
    <w:p w14:paraId="51EEAC4A" w14:textId="77777777" w:rsidR="00A037DD" w:rsidRDefault="00A037DD" w:rsidP="00A037DD">
      <w:pPr>
        <w:pStyle w:val="ListParagraph"/>
        <w:numPr>
          <w:ilvl w:val="0"/>
          <w:numId w:val="0"/>
        </w:numPr>
        <w:spacing w:before="0" w:after="0" w:line="240" w:lineRule="auto"/>
        <w:ind w:left="720" w:firstLine="720"/>
        <w:rPr>
          <w:rFonts w:ascii="Garamond" w:hAnsi="Garamond"/>
          <w:sz w:val="24"/>
          <w:szCs w:val="24"/>
        </w:rPr>
      </w:pPr>
    </w:p>
    <w:p w14:paraId="4C548140" w14:textId="77777777" w:rsidR="00A037DD" w:rsidRDefault="00A037DD" w:rsidP="00A037DD">
      <w:pPr>
        <w:pStyle w:val="ListParagraph"/>
        <w:numPr>
          <w:ilvl w:val="0"/>
          <w:numId w:val="43"/>
        </w:numPr>
        <w:spacing w:before="0" w:after="0" w:line="240" w:lineRule="auto"/>
        <w:rPr>
          <w:rFonts w:ascii="Garamond" w:hAnsi="Garamond"/>
          <w:sz w:val="24"/>
          <w:szCs w:val="24"/>
        </w:rPr>
      </w:pPr>
      <w:r>
        <w:rPr>
          <w:rFonts w:ascii="Garamond" w:hAnsi="Garamond"/>
          <w:sz w:val="24"/>
          <w:szCs w:val="24"/>
        </w:rPr>
        <w:t>Creating Websites and Web pages:</w:t>
      </w:r>
    </w:p>
    <w:p w14:paraId="60EF6371" w14:textId="77777777" w:rsidR="00A037DD" w:rsidRDefault="00A037DD" w:rsidP="00A037DD">
      <w:pPr>
        <w:pStyle w:val="ListParagraph"/>
        <w:numPr>
          <w:ilvl w:val="0"/>
          <w:numId w:val="0"/>
        </w:numPr>
        <w:tabs>
          <w:tab w:val="left" w:pos="7065"/>
        </w:tabs>
        <w:spacing w:before="0" w:after="0" w:line="240" w:lineRule="auto"/>
        <w:ind w:left="792"/>
        <w:rPr>
          <w:rFonts w:ascii="Garamond" w:hAnsi="Garamond"/>
          <w:sz w:val="24"/>
          <w:szCs w:val="24"/>
        </w:rPr>
      </w:pPr>
      <w:hyperlink r:id="rId10" w:history="1">
        <w:r>
          <w:rPr>
            <w:rStyle w:val="Hyperlink"/>
            <w:rFonts w:ascii="Garamond" w:hAnsi="Garamond"/>
            <w:sz w:val="24"/>
            <w:szCs w:val="24"/>
          </w:rPr>
          <w:t>Websites and Web-pages</w:t>
        </w:r>
      </w:hyperlink>
      <w:r>
        <w:rPr>
          <w:rFonts w:ascii="Garamond" w:hAnsi="Garamond"/>
          <w:sz w:val="24"/>
          <w:szCs w:val="24"/>
        </w:rPr>
        <w:t xml:space="preserve"> created using, HTML5, JavaScript5, CSS3, and php.</w:t>
      </w:r>
    </w:p>
    <w:p w14:paraId="5AC6D52B" w14:textId="77777777" w:rsidR="00A037DD" w:rsidRDefault="00A037DD" w:rsidP="00A037DD">
      <w:pPr>
        <w:spacing w:before="0" w:after="0" w:line="240" w:lineRule="auto"/>
        <w:ind w:left="792" w:hanging="360"/>
        <w:rPr>
          <w:rFonts w:ascii="Garamond" w:hAnsi="Garamond"/>
          <w:sz w:val="24"/>
          <w:szCs w:val="24"/>
        </w:rPr>
      </w:pPr>
    </w:p>
    <w:p w14:paraId="18ECBAC6" w14:textId="77777777" w:rsidR="00A037DD" w:rsidRDefault="00A037DD" w:rsidP="00A037DD">
      <w:pPr>
        <w:pStyle w:val="ListParagraph"/>
        <w:numPr>
          <w:ilvl w:val="0"/>
          <w:numId w:val="43"/>
        </w:numPr>
        <w:spacing w:before="0" w:after="0" w:line="240" w:lineRule="auto"/>
        <w:rPr>
          <w:rFonts w:ascii="Garamond" w:hAnsi="Garamond"/>
          <w:sz w:val="24"/>
          <w:szCs w:val="24"/>
        </w:rPr>
      </w:pPr>
      <w:r>
        <w:rPr>
          <w:rFonts w:ascii="Garamond" w:hAnsi="Garamond"/>
          <w:sz w:val="24"/>
          <w:szCs w:val="24"/>
        </w:rPr>
        <w:t>Mobile apps created:</w:t>
      </w:r>
    </w:p>
    <w:p w14:paraId="4CC603D6" w14:textId="77777777" w:rsidR="00A037DD" w:rsidRDefault="00A037DD" w:rsidP="00A037DD">
      <w:pPr>
        <w:spacing w:before="0" w:after="0" w:line="240" w:lineRule="auto"/>
        <w:ind w:firstLine="720"/>
        <w:rPr>
          <w:rFonts w:ascii="Garamond" w:hAnsi="Garamond"/>
          <w:sz w:val="24"/>
          <w:szCs w:val="24"/>
        </w:rPr>
      </w:pPr>
      <w:hyperlink r:id="rId11" w:history="1">
        <w:r>
          <w:rPr>
            <w:rStyle w:val="Hyperlink"/>
            <w:rFonts w:ascii="Garamond" w:hAnsi="Garamond"/>
            <w:sz w:val="24"/>
            <w:szCs w:val="24"/>
          </w:rPr>
          <w:t>Enhanced Dice Roller App (Java)</w:t>
        </w:r>
      </w:hyperlink>
    </w:p>
    <w:p w14:paraId="638E14A3" w14:textId="77777777" w:rsidR="00A037DD" w:rsidRDefault="00A037DD" w:rsidP="00A037DD">
      <w:pPr>
        <w:spacing w:before="0" w:after="0" w:line="240" w:lineRule="auto"/>
        <w:ind w:left="792" w:hanging="72"/>
        <w:rPr>
          <w:rFonts w:ascii="Garamond" w:hAnsi="Garamond"/>
          <w:sz w:val="24"/>
          <w:szCs w:val="24"/>
        </w:rPr>
      </w:pPr>
      <w:hyperlink r:id="rId12" w:history="1">
        <w:r>
          <w:rPr>
            <w:rStyle w:val="Hyperlink"/>
            <w:rFonts w:ascii="Garamond" w:hAnsi="Garamond"/>
            <w:sz w:val="24"/>
            <w:szCs w:val="24"/>
          </w:rPr>
          <w:t>Dice Notation with Fragments (Java)</w:t>
        </w:r>
      </w:hyperlink>
    </w:p>
    <w:p w14:paraId="5CBAA0A2" w14:textId="77777777" w:rsidR="00A037DD" w:rsidRDefault="00A037DD" w:rsidP="00A037DD">
      <w:pPr>
        <w:spacing w:before="0" w:after="0" w:line="240" w:lineRule="auto"/>
        <w:ind w:left="792" w:hanging="72"/>
        <w:rPr>
          <w:rFonts w:ascii="Garamond" w:hAnsi="Garamond"/>
          <w:sz w:val="24"/>
          <w:szCs w:val="24"/>
        </w:rPr>
      </w:pPr>
      <w:hyperlink r:id="rId13" w:history="1">
        <w:r>
          <w:rPr>
            <w:rStyle w:val="Hyperlink"/>
            <w:rFonts w:ascii="Garamond" w:hAnsi="Garamond"/>
            <w:sz w:val="24"/>
            <w:szCs w:val="24"/>
          </w:rPr>
          <w:t>Dice Notation with Fragments with Persistence (Java)</w:t>
        </w:r>
      </w:hyperlink>
    </w:p>
    <w:p w14:paraId="7EB14482" w14:textId="77777777" w:rsidR="00A037DD" w:rsidRDefault="00A037DD" w:rsidP="00A037DD">
      <w:pPr>
        <w:spacing w:before="0" w:after="0" w:line="240" w:lineRule="auto"/>
        <w:ind w:left="792" w:hanging="72"/>
        <w:rPr>
          <w:rFonts w:ascii="Garamond" w:hAnsi="Garamond"/>
          <w:sz w:val="24"/>
          <w:szCs w:val="24"/>
        </w:rPr>
      </w:pPr>
      <w:hyperlink r:id="rId14" w:history="1">
        <w:r>
          <w:rPr>
            <w:rStyle w:val="Hyperlink"/>
            <w:rFonts w:ascii="Garamond" w:hAnsi="Garamond"/>
            <w:sz w:val="24"/>
            <w:szCs w:val="24"/>
          </w:rPr>
          <w:t>Bounce Surface View Gamification (Java)</w:t>
        </w:r>
      </w:hyperlink>
    </w:p>
    <w:p w14:paraId="719E3160" w14:textId="77777777" w:rsidR="00A037DD" w:rsidRDefault="00A037DD" w:rsidP="00A037DD">
      <w:pPr>
        <w:spacing w:before="0" w:after="0" w:line="240" w:lineRule="auto"/>
        <w:ind w:left="792" w:hanging="72"/>
        <w:rPr>
          <w:rFonts w:ascii="Garamond" w:hAnsi="Garamond"/>
          <w:sz w:val="24"/>
          <w:szCs w:val="24"/>
        </w:rPr>
      </w:pPr>
      <w:hyperlink r:id="rId15" w:history="1">
        <w:r>
          <w:rPr>
            <w:rStyle w:val="Hyperlink"/>
            <w:rFonts w:ascii="Garamond" w:hAnsi="Garamond"/>
            <w:sz w:val="24"/>
            <w:szCs w:val="24"/>
          </w:rPr>
          <w:t>Testing Apps (Java)</w:t>
        </w:r>
      </w:hyperlink>
    </w:p>
    <w:p w14:paraId="5CD91D58" w14:textId="77777777" w:rsidR="00A037DD" w:rsidRDefault="00A037DD" w:rsidP="00A037DD">
      <w:pPr>
        <w:spacing w:before="0" w:after="0" w:line="240" w:lineRule="auto"/>
        <w:ind w:left="792" w:firstLine="648"/>
        <w:rPr>
          <w:rFonts w:ascii="Garamond" w:hAnsi="Garamond"/>
          <w:sz w:val="24"/>
          <w:szCs w:val="24"/>
        </w:rPr>
      </w:pPr>
      <w:r>
        <w:rPr>
          <w:rFonts w:ascii="Garamond" w:hAnsi="Garamond"/>
          <w:sz w:val="24"/>
          <w:szCs w:val="24"/>
        </w:rPr>
        <w:t>These apps were created using android studio, java, dart code, GitHub, and SourceTree. With these app, I have demonstrated the use of layouts and widgets, activities and intents both explicit, and implicit, including the activity life cycle. More skills are menus, dialogs, touch, fragments, working with data, running background tasks. Additional knowledge are graphics, animation, and sound. Using inbuilt features like sensors, camera, location and lastly testing.</w:t>
      </w:r>
    </w:p>
    <w:p w14:paraId="1047A159" w14:textId="77777777" w:rsidR="00A037DD" w:rsidRDefault="00A037DD" w:rsidP="00A037DD">
      <w:pPr>
        <w:spacing w:before="0" w:after="0" w:line="240" w:lineRule="auto"/>
        <w:rPr>
          <w:rFonts w:ascii="Garamond" w:hAnsi="Garamond"/>
          <w:sz w:val="24"/>
          <w:szCs w:val="24"/>
        </w:rPr>
      </w:pPr>
    </w:p>
    <w:p w14:paraId="270587C9" w14:textId="77777777" w:rsidR="00A037DD" w:rsidRDefault="00A037DD" w:rsidP="00A037DD">
      <w:pPr>
        <w:pStyle w:val="ListParagraph"/>
        <w:numPr>
          <w:ilvl w:val="0"/>
          <w:numId w:val="43"/>
        </w:numPr>
        <w:spacing w:before="0" w:after="0" w:line="240" w:lineRule="auto"/>
        <w:rPr>
          <w:rFonts w:ascii="Garamond" w:hAnsi="Garamond"/>
          <w:sz w:val="24"/>
          <w:szCs w:val="24"/>
        </w:rPr>
      </w:pPr>
      <w:r>
        <w:rPr>
          <w:rFonts w:ascii="Garamond" w:hAnsi="Garamond"/>
          <w:sz w:val="24"/>
          <w:szCs w:val="24"/>
        </w:rPr>
        <w:t>Other skills:</w:t>
      </w:r>
    </w:p>
    <w:p w14:paraId="16771648" w14:textId="55BEC6D2" w:rsidR="00A037DD" w:rsidRDefault="00A037DD" w:rsidP="00A037DD">
      <w:pPr>
        <w:pStyle w:val="ListParagraph"/>
        <w:numPr>
          <w:ilvl w:val="0"/>
          <w:numId w:val="0"/>
        </w:numPr>
        <w:spacing w:before="0" w:after="0" w:line="240" w:lineRule="auto"/>
        <w:ind w:left="720" w:firstLine="720"/>
        <w:rPr>
          <w:rFonts w:ascii="Garamond" w:hAnsi="Garamond"/>
          <w:sz w:val="24"/>
          <w:szCs w:val="24"/>
        </w:rPr>
      </w:pPr>
      <w:bookmarkStart w:id="2" w:name="_Hlk49556115"/>
      <w:r>
        <w:rPr>
          <w:rFonts w:ascii="Garamond" w:hAnsi="Garamond"/>
          <w:sz w:val="24"/>
          <w:szCs w:val="24"/>
        </w:rPr>
        <w:t xml:space="preserve">Oracle, C++, Batch scripting, Visual Basic Script, Astah Professional, Photoshop, Illustrator, Blender, Microsoft Office, including knowledge of </w:t>
      </w:r>
      <w:r>
        <w:rPr>
          <w:rFonts w:ascii="Garamond" w:hAnsi="Garamond"/>
          <w:sz w:val="24"/>
          <w:szCs w:val="24"/>
        </w:rPr>
        <w:lastRenderedPageBreak/>
        <w:t>fundamental networking concepts, basic networking infrastructure, internet protocol, local area networking, networking services, networking security, OSI model, TCP-IP, wide area networks, wired and wireless networks, JIRA, Trello, React, Gatsby, Cisco packet tracer, Testing, node JS, visual studio code, Angular, IntelliJ, PowerShell, GitHub, SQLite, Firebase, J unit.</w:t>
      </w:r>
      <w:bookmarkEnd w:id="2"/>
    </w:p>
    <w:p w14:paraId="719E7FE6" w14:textId="77777777" w:rsidR="00A037DD" w:rsidRDefault="00A037DD" w:rsidP="00A037DD"/>
    <w:p w14:paraId="68154794" w14:textId="77777777" w:rsidR="001F46A9" w:rsidRDefault="008B3C05" w:rsidP="001F46A9">
      <w:pPr>
        <w:pStyle w:val="Heading1"/>
        <w:spacing w:before="0" w:after="0" w:line="240" w:lineRule="auto"/>
        <w:rPr>
          <w:rFonts w:ascii="Garamond" w:hAnsi="Garamond"/>
          <w:sz w:val="24"/>
          <w:szCs w:val="24"/>
        </w:rPr>
      </w:pPr>
      <w:sdt>
        <w:sdtPr>
          <w:rPr>
            <w:rFonts w:ascii="Garamond" w:hAnsi="Garamond"/>
            <w:sz w:val="24"/>
            <w:szCs w:val="24"/>
          </w:rPr>
          <w:alias w:val="Education:"/>
          <w:tag w:val="Education:"/>
          <w:id w:val="1516970808"/>
          <w:placeholder>
            <w:docPart w:val="4E4BA93C38F24E93B64D17B61D1E2D0D"/>
          </w:placeholder>
          <w:temporary/>
          <w:showingPlcHdr/>
        </w:sdtPr>
        <w:sdtEndPr/>
        <w:sdtContent>
          <w:r w:rsidR="001F46A9">
            <w:rPr>
              <w:rFonts w:ascii="Garamond" w:hAnsi="Garamond"/>
              <w:sz w:val="24"/>
              <w:szCs w:val="24"/>
            </w:rPr>
            <w:t>Education</w:t>
          </w:r>
        </w:sdtContent>
      </w:sdt>
    </w:p>
    <w:tbl>
      <w:tblPr>
        <w:tblW w:w="5000" w:type="pct"/>
        <w:tblLayout w:type="fixed"/>
        <w:tblCellMar>
          <w:left w:w="0" w:type="dxa"/>
          <w:right w:w="0" w:type="dxa"/>
        </w:tblCellMar>
        <w:tblLook w:val="0620" w:firstRow="1" w:lastRow="0" w:firstColumn="0" w:lastColumn="0" w:noHBand="1" w:noVBand="1"/>
      </w:tblPr>
      <w:tblGrid>
        <w:gridCol w:w="7025"/>
        <w:gridCol w:w="2335"/>
      </w:tblGrid>
      <w:tr w:rsidR="001F46A9" w14:paraId="32EC1D3C" w14:textId="77777777" w:rsidTr="001F46A9">
        <w:trPr>
          <w:trHeight w:val="216"/>
        </w:trPr>
        <w:tc>
          <w:tcPr>
            <w:tcW w:w="6485" w:type="dxa"/>
            <w:hideMark/>
          </w:tcPr>
          <w:p w14:paraId="451D48B3" w14:textId="2CFD1E58" w:rsidR="001F46A9" w:rsidRDefault="001F46A9">
            <w:pPr>
              <w:pStyle w:val="Heading2"/>
              <w:spacing w:before="0" w:after="0" w:line="240" w:lineRule="auto"/>
              <w:rPr>
                <w:rFonts w:ascii="Garamond" w:hAnsi="Garamond"/>
                <w:b w:val="0"/>
                <w:sz w:val="24"/>
                <w:szCs w:val="24"/>
              </w:rPr>
            </w:pPr>
            <w:r>
              <w:rPr>
                <w:rFonts w:ascii="Garamond" w:hAnsi="Garamond"/>
                <w:b w:val="0"/>
                <w:sz w:val="24"/>
                <w:szCs w:val="24"/>
              </w:rPr>
              <w:t>University of Benin</w:t>
            </w:r>
          </w:p>
          <w:p w14:paraId="0F7AD04D" w14:textId="51DA8C2E" w:rsidR="001F46A9" w:rsidRDefault="001F46A9">
            <w:pPr>
              <w:pStyle w:val="Location"/>
              <w:spacing w:before="0" w:after="0" w:line="240" w:lineRule="auto"/>
              <w:rPr>
                <w:rFonts w:ascii="Garamond" w:hAnsi="Garamond"/>
                <w:sz w:val="24"/>
                <w:szCs w:val="24"/>
              </w:rPr>
            </w:pPr>
            <w:r>
              <w:rPr>
                <w:rFonts w:ascii="Garamond" w:hAnsi="Garamond"/>
                <w:sz w:val="24"/>
                <w:szCs w:val="24"/>
              </w:rPr>
              <w:t>Benin, Nigeria</w:t>
            </w:r>
          </w:p>
          <w:p w14:paraId="7595C235" w14:textId="660D72E1" w:rsidR="001F46A9" w:rsidRDefault="001F46A9">
            <w:pPr>
              <w:pStyle w:val="Location"/>
              <w:spacing w:before="0" w:after="0" w:line="240" w:lineRule="auto"/>
              <w:rPr>
                <w:rFonts w:ascii="Garamond" w:hAnsi="Garamond"/>
                <w:i w:val="0"/>
                <w:sz w:val="24"/>
                <w:szCs w:val="24"/>
              </w:rPr>
            </w:pPr>
            <w:r>
              <w:rPr>
                <w:rFonts w:ascii="Garamond" w:hAnsi="Garamond"/>
                <w:i w:val="0"/>
                <w:sz w:val="24"/>
                <w:szCs w:val="24"/>
              </w:rPr>
              <w:t>Bachelors in Elect/Elect</w:t>
            </w:r>
          </w:p>
          <w:p w14:paraId="2BABB792" w14:textId="7DFDE793" w:rsidR="001F46A9" w:rsidRDefault="001F46A9" w:rsidP="001F46A9">
            <w:pPr>
              <w:pStyle w:val="Location"/>
              <w:spacing w:before="0" w:after="0" w:line="240" w:lineRule="auto"/>
              <w:rPr>
                <w:rFonts w:ascii="Garamond" w:hAnsi="Garamond"/>
                <w:i w:val="0"/>
                <w:sz w:val="24"/>
                <w:szCs w:val="24"/>
              </w:rPr>
            </w:pPr>
            <w:r>
              <w:rPr>
                <w:rFonts w:ascii="Garamond" w:hAnsi="Garamond"/>
                <w:i w:val="0"/>
                <w:sz w:val="24"/>
                <w:szCs w:val="24"/>
              </w:rPr>
              <w:t>Conc. Engineering</w:t>
            </w:r>
          </w:p>
        </w:tc>
        <w:tc>
          <w:tcPr>
            <w:tcW w:w="2155" w:type="dxa"/>
            <w:hideMark/>
          </w:tcPr>
          <w:p w14:paraId="75AE186E" w14:textId="27BC6F7A" w:rsidR="001F46A9" w:rsidRDefault="001F46A9">
            <w:pPr>
              <w:pStyle w:val="Dates"/>
              <w:spacing w:before="0" w:after="0" w:line="240" w:lineRule="auto"/>
              <w:jc w:val="center"/>
              <w:rPr>
                <w:rFonts w:ascii="Garamond" w:hAnsi="Garamond"/>
                <w:i/>
                <w:sz w:val="24"/>
                <w:szCs w:val="24"/>
              </w:rPr>
            </w:pPr>
            <w:r>
              <w:rPr>
                <w:rFonts w:ascii="Garamond" w:hAnsi="Garamond"/>
                <w:i/>
                <w:sz w:val="24"/>
                <w:szCs w:val="24"/>
              </w:rPr>
              <w:t>May 2013</w:t>
            </w:r>
          </w:p>
        </w:tc>
      </w:tr>
    </w:tbl>
    <w:p w14:paraId="68AE8125" w14:textId="77777777" w:rsidR="001F46A9" w:rsidRPr="001F46A9" w:rsidRDefault="001F46A9" w:rsidP="001F46A9">
      <w:pPr>
        <w:spacing w:before="0" w:after="0" w:line="240" w:lineRule="auto"/>
        <w:rPr>
          <w:rFonts w:ascii="Garamond" w:hAnsi="Garamond"/>
          <w:sz w:val="24"/>
          <w:szCs w:val="24"/>
        </w:rPr>
      </w:pPr>
    </w:p>
    <w:sectPr w:rsidR="001F46A9" w:rsidRPr="001F46A9" w:rsidSect="0002032E">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7B7209" w14:textId="77777777" w:rsidR="008B3C05" w:rsidRDefault="008B3C05" w:rsidP="00580C51">
      <w:pPr>
        <w:spacing w:before="0" w:after="0" w:line="240" w:lineRule="auto"/>
      </w:pPr>
      <w:r>
        <w:separator/>
      </w:r>
    </w:p>
  </w:endnote>
  <w:endnote w:type="continuationSeparator" w:id="0">
    <w:p w14:paraId="5AE263DD" w14:textId="77777777" w:rsidR="008B3C05" w:rsidRDefault="008B3C05" w:rsidP="00580C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altName w:val="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318512" w14:textId="77777777" w:rsidR="008B3C05" w:rsidRDefault="008B3C05" w:rsidP="00580C51">
      <w:pPr>
        <w:spacing w:before="0" w:after="0" w:line="240" w:lineRule="auto"/>
      </w:pPr>
      <w:r>
        <w:separator/>
      </w:r>
    </w:p>
  </w:footnote>
  <w:footnote w:type="continuationSeparator" w:id="0">
    <w:p w14:paraId="385C66C2" w14:textId="77777777" w:rsidR="008B3C05" w:rsidRDefault="008B3C05" w:rsidP="00580C5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88328AA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7C604A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198AB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4842A4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690D5C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056EE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89A7D5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EAEF51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76DC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2D486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4"/>
    <w:multiLevelType w:val="hybridMultilevel"/>
    <w:tmpl w:val="00000004"/>
    <w:lvl w:ilvl="0" w:tplc="19148D76">
      <w:start w:val="1"/>
      <w:numFmt w:val="bullet"/>
      <w:lvlText w:val=""/>
      <w:lvlJc w:val="left"/>
      <w:pPr>
        <w:ind w:left="720" w:hanging="360"/>
      </w:pPr>
      <w:rPr>
        <w:rFonts w:ascii="Symbol" w:hAnsi="Symbol"/>
      </w:rPr>
    </w:lvl>
    <w:lvl w:ilvl="1" w:tplc="832CB0E8">
      <w:start w:val="1"/>
      <w:numFmt w:val="bullet"/>
      <w:lvlText w:val="o"/>
      <w:lvlJc w:val="left"/>
      <w:pPr>
        <w:tabs>
          <w:tab w:val="num" w:pos="1440"/>
        </w:tabs>
        <w:ind w:left="1440" w:hanging="360"/>
      </w:pPr>
      <w:rPr>
        <w:rFonts w:ascii="Courier New" w:hAnsi="Courier New"/>
      </w:rPr>
    </w:lvl>
    <w:lvl w:ilvl="2" w:tplc="5C9ADD14">
      <w:start w:val="1"/>
      <w:numFmt w:val="bullet"/>
      <w:lvlText w:val=""/>
      <w:lvlJc w:val="left"/>
      <w:pPr>
        <w:tabs>
          <w:tab w:val="num" w:pos="2160"/>
        </w:tabs>
        <w:ind w:left="2160" w:hanging="360"/>
      </w:pPr>
      <w:rPr>
        <w:rFonts w:ascii="Wingdings" w:hAnsi="Wingdings"/>
      </w:rPr>
    </w:lvl>
    <w:lvl w:ilvl="3" w:tplc="F5E63CAE">
      <w:start w:val="1"/>
      <w:numFmt w:val="bullet"/>
      <w:lvlText w:val=""/>
      <w:lvlJc w:val="left"/>
      <w:pPr>
        <w:tabs>
          <w:tab w:val="num" w:pos="2880"/>
        </w:tabs>
        <w:ind w:left="2880" w:hanging="360"/>
      </w:pPr>
      <w:rPr>
        <w:rFonts w:ascii="Symbol" w:hAnsi="Symbol"/>
      </w:rPr>
    </w:lvl>
    <w:lvl w:ilvl="4" w:tplc="2D7EA698">
      <w:start w:val="1"/>
      <w:numFmt w:val="bullet"/>
      <w:lvlText w:val="o"/>
      <w:lvlJc w:val="left"/>
      <w:pPr>
        <w:tabs>
          <w:tab w:val="num" w:pos="3600"/>
        </w:tabs>
        <w:ind w:left="3600" w:hanging="360"/>
      </w:pPr>
      <w:rPr>
        <w:rFonts w:ascii="Courier New" w:hAnsi="Courier New"/>
      </w:rPr>
    </w:lvl>
    <w:lvl w:ilvl="5" w:tplc="BA780096">
      <w:start w:val="1"/>
      <w:numFmt w:val="bullet"/>
      <w:lvlText w:val=""/>
      <w:lvlJc w:val="left"/>
      <w:pPr>
        <w:tabs>
          <w:tab w:val="num" w:pos="4320"/>
        </w:tabs>
        <w:ind w:left="4320" w:hanging="360"/>
      </w:pPr>
      <w:rPr>
        <w:rFonts w:ascii="Wingdings" w:hAnsi="Wingdings"/>
      </w:rPr>
    </w:lvl>
    <w:lvl w:ilvl="6" w:tplc="C45C8AA4">
      <w:start w:val="1"/>
      <w:numFmt w:val="bullet"/>
      <w:lvlText w:val=""/>
      <w:lvlJc w:val="left"/>
      <w:pPr>
        <w:tabs>
          <w:tab w:val="num" w:pos="5040"/>
        </w:tabs>
        <w:ind w:left="5040" w:hanging="360"/>
      </w:pPr>
      <w:rPr>
        <w:rFonts w:ascii="Symbol" w:hAnsi="Symbol"/>
      </w:rPr>
    </w:lvl>
    <w:lvl w:ilvl="7" w:tplc="55ECB486">
      <w:start w:val="1"/>
      <w:numFmt w:val="bullet"/>
      <w:lvlText w:val="o"/>
      <w:lvlJc w:val="left"/>
      <w:pPr>
        <w:tabs>
          <w:tab w:val="num" w:pos="5760"/>
        </w:tabs>
        <w:ind w:left="5760" w:hanging="360"/>
      </w:pPr>
      <w:rPr>
        <w:rFonts w:ascii="Courier New" w:hAnsi="Courier New"/>
      </w:rPr>
    </w:lvl>
    <w:lvl w:ilvl="8" w:tplc="2B0CBE80">
      <w:start w:val="1"/>
      <w:numFmt w:val="bullet"/>
      <w:lvlText w:val=""/>
      <w:lvlJc w:val="left"/>
      <w:pPr>
        <w:tabs>
          <w:tab w:val="num" w:pos="6480"/>
        </w:tabs>
        <w:ind w:left="6480" w:hanging="360"/>
      </w:pPr>
      <w:rPr>
        <w:rFonts w:ascii="Wingdings" w:hAnsi="Wingdings"/>
      </w:rPr>
    </w:lvl>
  </w:abstractNum>
  <w:abstractNum w:abstractNumId="11" w15:restartNumberingAfterBreak="0">
    <w:nsid w:val="05460DA2"/>
    <w:multiLevelType w:val="hybridMultilevel"/>
    <w:tmpl w:val="D6A87D7A"/>
    <w:lvl w:ilvl="0" w:tplc="1CD0A6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072543B9"/>
    <w:multiLevelType w:val="hybridMultilevel"/>
    <w:tmpl w:val="B4E41328"/>
    <w:lvl w:ilvl="0" w:tplc="6DF23840">
      <w:start w:val="1"/>
      <w:numFmt w:val="bullet"/>
      <w:lvlText w:val=""/>
      <w:lvlJc w:val="left"/>
      <w:pPr>
        <w:tabs>
          <w:tab w:val="num" w:pos="432"/>
        </w:tabs>
        <w:ind w:left="432" w:hanging="432"/>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3" w15:restartNumberingAfterBreak="0">
    <w:nsid w:val="0B8805F6"/>
    <w:multiLevelType w:val="multilevel"/>
    <w:tmpl w:val="A956D6F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15AB6A4E"/>
    <w:multiLevelType w:val="hybridMultilevel"/>
    <w:tmpl w:val="DC14A70E"/>
    <w:lvl w:ilvl="0" w:tplc="6DF23840">
      <w:start w:val="1"/>
      <w:numFmt w:val="bullet"/>
      <w:lvlText w:val=""/>
      <w:lvlJc w:val="left"/>
      <w:pPr>
        <w:tabs>
          <w:tab w:val="num" w:pos="432"/>
        </w:tabs>
        <w:ind w:left="432" w:hanging="432"/>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5" w15:restartNumberingAfterBreak="0">
    <w:nsid w:val="1EAB4CC5"/>
    <w:multiLevelType w:val="hybridMultilevel"/>
    <w:tmpl w:val="E33C12EA"/>
    <w:lvl w:ilvl="0" w:tplc="10E69C7A">
      <w:start w:val="1"/>
      <w:numFmt w:val="bullet"/>
      <w:lvlText w:val=""/>
      <w:lvlJc w:val="left"/>
      <w:pPr>
        <w:tabs>
          <w:tab w:val="num" w:pos="288"/>
        </w:tabs>
        <w:ind w:left="288" w:hanging="288"/>
      </w:pPr>
      <w:rPr>
        <w:rFonts w:ascii="Symbol" w:hAnsi="Symbol" w:hint="default"/>
        <w:b w:val="0"/>
        <w:i w:val="0"/>
        <w:color w:val="808080"/>
        <w:sz w:val="12"/>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913434"/>
    <w:multiLevelType w:val="hybridMultilevel"/>
    <w:tmpl w:val="D1E49F3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27C02248"/>
    <w:multiLevelType w:val="hybridMultilevel"/>
    <w:tmpl w:val="55F4C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C4479E"/>
    <w:multiLevelType w:val="hybridMultilevel"/>
    <w:tmpl w:val="77509E22"/>
    <w:lvl w:ilvl="0" w:tplc="E05013B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2E4416E5"/>
    <w:multiLevelType w:val="hybridMultilevel"/>
    <w:tmpl w:val="22BCDA6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32562E4"/>
    <w:multiLevelType w:val="hybridMultilevel"/>
    <w:tmpl w:val="14F43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A46037"/>
    <w:multiLevelType w:val="hybridMultilevel"/>
    <w:tmpl w:val="D58CED5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2" w15:restartNumberingAfterBreak="0">
    <w:nsid w:val="4F442323"/>
    <w:multiLevelType w:val="hybridMultilevel"/>
    <w:tmpl w:val="5D82B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495827"/>
    <w:multiLevelType w:val="hybridMultilevel"/>
    <w:tmpl w:val="605644AC"/>
    <w:lvl w:ilvl="0" w:tplc="4F920022">
      <w:start w:val="2"/>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14C2541"/>
    <w:multiLevelType w:val="hybridMultilevel"/>
    <w:tmpl w:val="CF64E6D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532B5DD0"/>
    <w:multiLevelType w:val="hybridMultilevel"/>
    <w:tmpl w:val="6EE8404C"/>
    <w:lvl w:ilvl="0" w:tplc="204EB210">
      <w:start w:val="1"/>
      <w:numFmt w:val="bullet"/>
      <w:lvlText w:val=""/>
      <w:lvlJc w:val="left"/>
      <w:pPr>
        <w:tabs>
          <w:tab w:val="num" w:pos="360"/>
        </w:tabs>
        <w:ind w:left="360" w:hanging="360"/>
      </w:pPr>
      <w:rPr>
        <w:rFonts w:ascii="Wingdings" w:hAnsi="Wingdings" w:hint="default"/>
        <w:sz w:val="22"/>
      </w:rPr>
    </w:lvl>
    <w:lvl w:ilvl="1" w:tplc="7FC41068">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014F7B"/>
    <w:multiLevelType w:val="hybridMultilevel"/>
    <w:tmpl w:val="A3D24A88"/>
    <w:lvl w:ilvl="0" w:tplc="44C8170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7" w15:restartNumberingAfterBreak="0">
    <w:nsid w:val="5C7E2610"/>
    <w:multiLevelType w:val="hybridMultilevel"/>
    <w:tmpl w:val="845C2C5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5549DE"/>
    <w:multiLevelType w:val="hybridMultilevel"/>
    <w:tmpl w:val="D834C0F0"/>
    <w:lvl w:ilvl="0" w:tplc="9BE647C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66B75600"/>
    <w:multiLevelType w:val="singleLevel"/>
    <w:tmpl w:val="EBBC44FA"/>
    <w:lvl w:ilvl="0">
      <w:start w:val="1"/>
      <w:numFmt w:val="bullet"/>
      <w:lvlText w:val=""/>
      <w:lvlJc w:val="left"/>
      <w:pPr>
        <w:tabs>
          <w:tab w:val="num" w:pos="360"/>
        </w:tabs>
        <w:ind w:left="245" w:hanging="245"/>
      </w:pPr>
      <w:rPr>
        <w:rFonts w:ascii="Wingdings" w:hAnsi="Wingdings" w:hint="default"/>
      </w:rPr>
    </w:lvl>
  </w:abstractNum>
  <w:abstractNum w:abstractNumId="30" w15:restartNumberingAfterBreak="0">
    <w:nsid w:val="6EF44ACA"/>
    <w:multiLevelType w:val="hybridMultilevel"/>
    <w:tmpl w:val="33BAB884"/>
    <w:lvl w:ilvl="0" w:tplc="2014ED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14190B"/>
    <w:multiLevelType w:val="hybridMultilevel"/>
    <w:tmpl w:val="DFDED554"/>
    <w:lvl w:ilvl="0" w:tplc="8BAA88BE">
      <w:start w:val="1"/>
      <w:numFmt w:val="bullet"/>
      <w:lvlText w:val=""/>
      <w:lvlJc w:val="left"/>
      <w:pPr>
        <w:tabs>
          <w:tab w:val="num" w:pos="864"/>
        </w:tabs>
        <w:ind w:left="864" w:hanging="432"/>
      </w:pPr>
      <w:rPr>
        <w:rFonts w:ascii="Symbol" w:hAnsi="Symbol" w:cs="Times New Roman"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Times New Roman" w:hint="default"/>
      </w:rPr>
    </w:lvl>
    <w:lvl w:ilvl="3" w:tplc="04090001">
      <w:start w:val="1"/>
      <w:numFmt w:val="bullet"/>
      <w:lvlText w:val=""/>
      <w:lvlJc w:val="left"/>
      <w:pPr>
        <w:tabs>
          <w:tab w:val="num" w:pos="3312"/>
        </w:tabs>
        <w:ind w:left="3312" w:hanging="360"/>
      </w:pPr>
      <w:rPr>
        <w:rFonts w:ascii="Symbol" w:hAnsi="Symbol" w:cs="Times New Roman"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Times New Roman" w:hint="default"/>
      </w:rPr>
    </w:lvl>
    <w:lvl w:ilvl="6" w:tplc="04090001">
      <w:start w:val="1"/>
      <w:numFmt w:val="bullet"/>
      <w:lvlText w:val=""/>
      <w:lvlJc w:val="left"/>
      <w:pPr>
        <w:tabs>
          <w:tab w:val="num" w:pos="5472"/>
        </w:tabs>
        <w:ind w:left="5472" w:hanging="360"/>
      </w:pPr>
      <w:rPr>
        <w:rFonts w:ascii="Symbol" w:hAnsi="Symbol" w:cs="Times New Roman"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Times New Roman" w:hint="default"/>
      </w:rPr>
    </w:lvl>
  </w:abstractNum>
  <w:abstractNum w:abstractNumId="32" w15:restartNumberingAfterBreak="0">
    <w:nsid w:val="7CDE2B48"/>
    <w:multiLevelType w:val="hybridMultilevel"/>
    <w:tmpl w:val="33BAB884"/>
    <w:lvl w:ilvl="0" w:tplc="2014ED5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642692"/>
    <w:multiLevelType w:val="hybridMultilevel"/>
    <w:tmpl w:val="E8FEE684"/>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num w:numId="1">
    <w:abstractNumId w:val="31"/>
  </w:num>
  <w:num w:numId="2">
    <w:abstractNumId w:val="19"/>
  </w:num>
  <w:num w:numId="3">
    <w:abstractNumId w:val="12"/>
  </w:num>
  <w:num w:numId="4">
    <w:abstractNumId w:val="14"/>
  </w:num>
  <w:num w:numId="5">
    <w:abstractNumId w:val="15"/>
  </w:num>
  <w:num w:numId="6">
    <w:abstractNumId w:val="29"/>
  </w:num>
  <w:num w:numId="7">
    <w:abstractNumId w:val="25"/>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32"/>
  </w:num>
  <w:num w:numId="19">
    <w:abstractNumId w:val="33"/>
  </w:num>
  <w:num w:numId="20">
    <w:abstractNumId w:val="17"/>
  </w:num>
  <w:num w:numId="21">
    <w:abstractNumId w:val="30"/>
  </w:num>
  <w:num w:numId="22">
    <w:abstractNumId w:val="20"/>
  </w:num>
  <w:num w:numId="23">
    <w:abstractNumId w:val="16"/>
  </w:num>
  <w:num w:numId="24">
    <w:abstractNumId w:val="27"/>
  </w:num>
  <w:num w:numId="25">
    <w:abstractNumId w:val="21"/>
  </w:num>
  <w:num w:numId="26">
    <w:abstractNumId w:val="13"/>
  </w:num>
  <w:num w:numId="27">
    <w:abstractNumId w:val="23"/>
  </w:num>
  <w:num w:numId="28">
    <w:abstractNumId w:val="24"/>
  </w:num>
  <w:num w:numId="29">
    <w:abstractNumId w:val="22"/>
  </w:num>
  <w:num w:numId="30">
    <w:abstractNumId w:val="11"/>
  </w:num>
  <w:num w:numId="31">
    <w:abstractNumId w:val="28"/>
  </w:num>
  <w:num w:numId="32">
    <w:abstractNumId w:val="18"/>
  </w:num>
  <w:num w:numId="33">
    <w:abstractNumId w:val="26"/>
  </w:num>
  <w:num w:numId="34">
    <w:abstractNumId w:val="32"/>
  </w:num>
  <w:num w:numId="35">
    <w:abstractNumId w:val="32"/>
  </w:num>
  <w:num w:numId="36">
    <w:abstractNumId w:val="32"/>
  </w:num>
  <w:num w:numId="37">
    <w:abstractNumId w:val="10"/>
  </w:num>
  <w:num w:numId="38">
    <w:abstractNumId w:val="32"/>
  </w:num>
  <w:num w:numId="39">
    <w:abstractNumId w:val="32"/>
  </w:num>
  <w:num w:numId="40">
    <w:abstractNumId w:val="32"/>
  </w:num>
  <w:num w:numId="41">
    <w:abstractNumId w:val="27"/>
  </w:num>
  <w:num w:numId="42">
    <w:abstractNumId w:val="32"/>
    <w:lvlOverride w:ilvl="0"/>
    <w:lvlOverride w:ilvl="1"/>
    <w:lvlOverride w:ilvl="2"/>
    <w:lvlOverride w:ilvl="3"/>
    <w:lvlOverride w:ilvl="4"/>
    <w:lvlOverride w:ilvl="5"/>
    <w:lvlOverride w:ilvl="6"/>
    <w:lvlOverride w:ilvl="7"/>
    <w:lvlOverride w:ilvl="8"/>
  </w:num>
  <w:num w:numId="43">
    <w:abstractNumId w:val="27"/>
    <w:lvlOverride w:ilvl="0"/>
    <w:lvlOverride w:ilvl="1"/>
    <w:lvlOverride w:ilvl="2"/>
    <w:lvlOverride w:ilvl="3"/>
    <w:lvlOverride w:ilvl="4"/>
    <w:lvlOverride w:ilvl="5"/>
    <w:lvlOverride w:ilvl="6"/>
    <w:lvlOverride w:ilvl="7"/>
    <w:lvlOverride w:ilvl="8"/>
  </w:num>
  <w:num w:numId="44">
    <w:abstractNumId w:val="3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attachedTemplate r:id="rId1"/>
  <w:stylePaneFormatFilter w:val="7C24" w:allStyles="0" w:customStyles="0" w:latentStyles="1" w:stylesInUse="0" w:headingStyles="1" w:numberingStyles="0" w:tableStyles="0" w:directFormattingOnRuns="0" w:directFormattingOnParagraphs="0" w:directFormattingOnNumbering="1" w:directFormattingOnTables="1" w:clearFormatting="1" w:top3HeadingStyles="1" w:visibleStyles="1"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3A5"/>
    <w:rsid w:val="000022EB"/>
    <w:rsid w:val="00012244"/>
    <w:rsid w:val="0002032E"/>
    <w:rsid w:val="000214BD"/>
    <w:rsid w:val="00021546"/>
    <w:rsid w:val="00025F50"/>
    <w:rsid w:val="00027540"/>
    <w:rsid w:val="00033380"/>
    <w:rsid w:val="00034F0A"/>
    <w:rsid w:val="000508A2"/>
    <w:rsid w:val="00062427"/>
    <w:rsid w:val="0006276C"/>
    <w:rsid w:val="00066A01"/>
    <w:rsid w:val="000701B2"/>
    <w:rsid w:val="000756F2"/>
    <w:rsid w:val="00075E73"/>
    <w:rsid w:val="000776E3"/>
    <w:rsid w:val="00081583"/>
    <w:rsid w:val="000A2EE0"/>
    <w:rsid w:val="000B0EE9"/>
    <w:rsid w:val="000B4374"/>
    <w:rsid w:val="000D789E"/>
    <w:rsid w:val="000F1DD5"/>
    <w:rsid w:val="0010077D"/>
    <w:rsid w:val="001133A5"/>
    <w:rsid w:val="00113D07"/>
    <w:rsid w:val="0011544B"/>
    <w:rsid w:val="00116379"/>
    <w:rsid w:val="0012069F"/>
    <w:rsid w:val="00120809"/>
    <w:rsid w:val="00126C9A"/>
    <w:rsid w:val="0013086B"/>
    <w:rsid w:val="0013567F"/>
    <w:rsid w:val="0016573E"/>
    <w:rsid w:val="00165BAF"/>
    <w:rsid w:val="001677BD"/>
    <w:rsid w:val="0017146D"/>
    <w:rsid w:val="00177AA8"/>
    <w:rsid w:val="001845FE"/>
    <w:rsid w:val="001B1762"/>
    <w:rsid w:val="001B464F"/>
    <w:rsid w:val="001B4B27"/>
    <w:rsid w:val="001C08BA"/>
    <w:rsid w:val="001C618C"/>
    <w:rsid w:val="001D2F21"/>
    <w:rsid w:val="001E12E0"/>
    <w:rsid w:val="001E2C5F"/>
    <w:rsid w:val="001E5570"/>
    <w:rsid w:val="001F3C2E"/>
    <w:rsid w:val="001F46A9"/>
    <w:rsid w:val="0020537C"/>
    <w:rsid w:val="00213F2A"/>
    <w:rsid w:val="00217807"/>
    <w:rsid w:val="00226B70"/>
    <w:rsid w:val="00231D85"/>
    <w:rsid w:val="00235679"/>
    <w:rsid w:val="002459DD"/>
    <w:rsid w:val="0025418C"/>
    <w:rsid w:val="00264F92"/>
    <w:rsid w:val="00285675"/>
    <w:rsid w:val="002911C8"/>
    <w:rsid w:val="002A0B18"/>
    <w:rsid w:val="002A51D1"/>
    <w:rsid w:val="002C6F70"/>
    <w:rsid w:val="002F35EF"/>
    <w:rsid w:val="00300698"/>
    <w:rsid w:val="00301257"/>
    <w:rsid w:val="00306C2A"/>
    <w:rsid w:val="00310781"/>
    <w:rsid w:val="00323AAA"/>
    <w:rsid w:val="00325B1F"/>
    <w:rsid w:val="00340E79"/>
    <w:rsid w:val="00344F87"/>
    <w:rsid w:val="003573D5"/>
    <w:rsid w:val="00361AFB"/>
    <w:rsid w:val="003626D2"/>
    <w:rsid w:val="00365844"/>
    <w:rsid w:val="00366038"/>
    <w:rsid w:val="00374E86"/>
    <w:rsid w:val="00375877"/>
    <w:rsid w:val="003A25C5"/>
    <w:rsid w:val="003B41FB"/>
    <w:rsid w:val="003C5F43"/>
    <w:rsid w:val="003D45E6"/>
    <w:rsid w:val="003E0402"/>
    <w:rsid w:val="003E5537"/>
    <w:rsid w:val="003E7C96"/>
    <w:rsid w:val="003F5303"/>
    <w:rsid w:val="0041118B"/>
    <w:rsid w:val="00420299"/>
    <w:rsid w:val="00423298"/>
    <w:rsid w:val="00431CE2"/>
    <w:rsid w:val="004509DF"/>
    <w:rsid w:val="00451ADC"/>
    <w:rsid w:val="00454E85"/>
    <w:rsid w:val="00456BC6"/>
    <w:rsid w:val="0045711D"/>
    <w:rsid w:val="004575BB"/>
    <w:rsid w:val="004760EF"/>
    <w:rsid w:val="004931CA"/>
    <w:rsid w:val="004940EE"/>
    <w:rsid w:val="00495110"/>
    <w:rsid w:val="004A69AD"/>
    <w:rsid w:val="004B1FEC"/>
    <w:rsid w:val="004B2CDB"/>
    <w:rsid w:val="004B49E8"/>
    <w:rsid w:val="004D6619"/>
    <w:rsid w:val="004E3A0C"/>
    <w:rsid w:val="004E4EB5"/>
    <w:rsid w:val="004E5507"/>
    <w:rsid w:val="00516F90"/>
    <w:rsid w:val="00525CB6"/>
    <w:rsid w:val="00526611"/>
    <w:rsid w:val="00555727"/>
    <w:rsid w:val="00557584"/>
    <w:rsid w:val="00574070"/>
    <w:rsid w:val="00580C51"/>
    <w:rsid w:val="00585EB2"/>
    <w:rsid w:val="00592CE3"/>
    <w:rsid w:val="00594E49"/>
    <w:rsid w:val="005A024D"/>
    <w:rsid w:val="005A352E"/>
    <w:rsid w:val="005A573B"/>
    <w:rsid w:val="005A68BC"/>
    <w:rsid w:val="005A6DBB"/>
    <w:rsid w:val="005B543D"/>
    <w:rsid w:val="005C0355"/>
    <w:rsid w:val="005C5D33"/>
    <w:rsid w:val="005D1613"/>
    <w:rsid w:val="005E1D20"/>
    <w:rsid w:val="005F63A4"/>
    <w:rsid w:val="005F77E6"/>
    <w:rsid w:val="0060046A"/>
    <w:rsid w:val="006148A9"/>
    <w:rsid w:val="006158FF"/>
    <w:rsid w:val="0062314C"/>
    <w:rsid w:val="00630978"/>
    <w:rsid w:val="00647B4A"/>
    <w:rsid w:val="00656EF8"/>
    <w:rsid w:val="0065787D"/>
    <w:rsid w:val="0067194A"/>
    <w:rsid w:val="006736B6"/>
    <w:rsid w:val="0068296C"/>
    <w:rsid w:val="006962EF"/>
    <w:rsid w:val="00697047"/>
    <w:rsid w:val="006C5A42"/>
    <w:rsid w:val="006C5C04"/>
    <w:rsid w:val="006D0153"/>
    <w:rsid w:val="006D70FA"/>
    <w:rsid w:val="006E2432"/>
    <w:rsid w:val="006F7C17"/>
    <w:rsid w:val="007001D6"/>
    <w:rsid w:val="00723045"/>
    <w:rsid w:val="007235FF"/>
    <w:rsid w:val="0072751E"/>
    <w:rsid w:val="007275A3"/>
    <w:rsid w:val="00741655"/>
    <w:rsid w:val="00741E27"/>
    <w:rsid w:val="007429E9"/>
    <w:rsid w:val="00744079"/>
    <w:rsid w:val="00753A3E"/>
    <w:rsid w:val="00760738"/>
    <w:rsid w:val="00773C7B"/>
    <w:rsid w:val="00781D2A"/>
    <w:rsid w:val="00787749"/>
    <w:rsid w:val="00790D50"/>
    <w:rsid w:val="00793A44"/>
    <w:rsid w:val="007A2BBC"/>
    <w:rsid w:val="007A2F12"/>
    <w:rsid w:val="007A5230"/>
    <w:rsid w:val="007C0885"/>
    <w:rsid w:val="007C1AA5"/>
    <w:rsid w:val="007C5B9E"/>
    <w:rsid w:val="007C6B6A"/>
    <w:rsid w:val="007D0CF2"/>
    <w:rsid w:val="007D176B"/>
    <w:rsid w:val="007D5AB6"/>
    <w:rsid w:val="007E0C82"/>
    <w:rsid w:val="007F1FA0"/>
    <w:rsid w:val="00801063"/>
    <w:rsid w:val="008111F8"/>
    <w:rsid w:val="00820AE6"/>
    <w:rsid w:val="00822211"/>
    <w:rsid w:val="00823870"/>
    <w:rsid w:val="00830C66"/>
    <w:rsid w:val="00850543"/>
    <w:rsid w:val="008639EB"/>
    <w:rsid w:val="00866CF9"/>
    <w:rsid w:val="0087779E"/>
    <w:rsid w:val="00895EF3"/>
    <w:rsid w:val="008B0EE4"/>
    <w:rsid w:val="008B3C05"/>
    <w:rsid w:val="008C4DE6"/>
    <w:rsid w:val="008D7696"/>
    <w:rsid w:val="008E18D5"/>
    <w:rsid w:val="008E6595"/>
    <w:rsid w:val="008F3848"/>
    <w:rsid w:val="008F6EFC"/>
    <w:rsid w:val="009046F0"/>
    <w:rsid w:val="0090731C"/>
    <w:rsid w:val="00907793"/>
    <w:rsid w:val="009077DC"/>
    <w:rsid w:val="00907D0A"/>
    <w:rsid w:val="00921498"/>
    <w:rsid w:val="00922026"/>
    <w:rsid w:val="00922168"/>
    <w:rsid w:val="0092216F"/>
    <w:rsid w:val="00924788"/>
    <w:rsid w:val="00942976"/>
    <w:rsid w:val="009548CA"/>
    <w:rsid w:val="00963AEC"/>
    <w:rsid w:val="00971E85"/>
    <w:rsid w:val="00975235"/>
    <w:rsid w:val="0097743F"/>
    <w:rsid w:val="00982F1A"/>
    <w:rsid w:val="00984272"/>
    <w:rsid w:val="00987217"/>
    <w:rsid w:val="0098747E"/>
    <w:rsid w:val="00987F61"/>
    <w:rsid w:val="00996AB7"/>
    <w:rsid w:val="009A52CF"/>
    <w:rsid w:val="009D089E"/>
    <w:rsid w:val="009D11A6"/>
    <w:rsid w:val="009D3E3D"/>
    <w:rsid w:val="009D50EB"/>
    <w:rsid w:val="00A037DD"/>
    <w:rsid w:val="00A05FC2"/>
    <w:rsid w:val="00A0608B"/>
    <w:rsid w:val="00A07D6A"/>
    <w:rsid w:val="00A14727"/>
    <w:rsid w:val="00A330F8"/>
    <w:rsid w:val="00A461D5"/>
    <w:rsid w:val="00A464E1"/>
    <w:rsid w:val="00A471BA"/>
    <w:rsid w:val="00A62477"/>
    <w:rsid w:val="00A734AC"/>
    <w:rsid w:val="00A766FD"/>
    <w:rsid w:val="00A84E65"/>
    <w:rsid w:val="00AA1ACB"/>
    <w:rsid w:val="00AC26FD"/>
    <w:rsid w:val="00AC2CAB"/>
    <w:rsid w:val="00AC71DA"/>
    <w:rsid w:val="00AD298D"/>
    <w:rsid w:val="00AD3FBE"/>
    <w:rsid w:val="00AE186B"/>
    <w:rsid w:val="00AE7216"/>
    <w:rsid w:val="00AE77AC"/>
    <w:rsid w:val="00AF0D04"/>
    <w:rsid w:val="00AF1168"/>
    <w:rsid w:val="00AF564B"/>
    <w:rsid w:val="00B1030D"/>
    <w:rsid w:val="00B116A8"/>
    <w:rsid w:val="00B2689F"/>
    <w:rsid w:val="00B26D27"/>
    <w:rsid w:val="00B329DF"/>
    <w:rsid w:val="00B4243C"/>
    <w:rsid w:val="00B42EA9"/>
    <w:rsid w:val="00B54803"/>
    <w:rsid w:val="00B7074A"/>
    <w:rsid w:val="00B707AC"/>
    <w:rsid w:val="00B73AB2"/>
    <w:rsid w:val="00B81AFA"/>
    <w:rsid w:val="00B87776"/>
    <w:rsid w:val="00B91BCB"/>
    <w:rsid w:val="00B9270A"/>
    <w:rsid w:val="00B95AB8"/>
    <w:rsid w:val="00B97A1E"/>
    <w:rsid w:val="00BA1A4F"/>
    <w:rsid w:val="00BB2979"/>
    <w:rsid w:val="00BB2B05"/>
    <w:rsid w:val="00BB2B3D"/>
    <w:rsid w:val="00BC249D"/>
    <w:rsid w:val="00BC3EE3"/>
    <w:rsid w:val="00BE095A"/>
    <w:rsid w:val="00BE5FCC"/>
    <w:rsid w:val="00BF03C5"/>
    <w:rsid w:val="00C069B4"/>
    <w:rsid w:val="00C07265"/>
    <w:rsid w:val="00C17EC7"/>
    <w:rsid w:val="00C302EE"/>
    <w:rsid w:val="00C30BC3"/>
    <w:rsid w:val="00C34ADD"/>
    <w:rsid w:val="00C4437F"/>
    <w:rsid w:val="00C55F0B"/>
    <w:rsid w:val="00C57C87"/>
    <w:rsid w:val="00C76454"/>
    <w:rsid w:val="00C773C0"/>
    <w:rsid w:val="00C8596E"/>
    <w:rsid w:val="00C94E99"/>
    <w:rsid w:val="00C975AC"/>
    <w:rsid w:val="00CB61B0"/>
    <w:rsid w:val="00CB6990"/>
    <w:rsid w:val="00CB6D61"/>
    <w:rsid w:val="00CD22BE"/>
    <w:rsid w:val="00CE1796"/>
    <w:rsid w:val="00D07A59"/>
    <w:rsid w:val="00D2083C"/>
    <w:rsid w:val="00D2158E"/>
    <w:rsid w:val="00D22E50"/>
    <w:rsid w:val="00D3324E"/>
    <w:rsid w:val="00D3590B"/>
    <w:rsid w:val="00D449BA"/>
    <w:rsid w:val="00D4578C"/>
    <w:rsid w:val="00D4662D"/>
    <w:rsid w:val="00D548CA"/>
    <w:rsid w:val="00D5598C"/>
    <w:rsid w:val="00D604C9"/>
    <w:rsid w:val="00D632AE"/>
    <w:rsid w:val="00D66AE0"/>
    <w:rsid w:val="00D720EA"/>
    <w:rsid w:val="00D72BC1"/>
    <w:rsid w:val="00D743E8"/>
    <w:rsid w:val="00D77D9D"/>
    <w:rsid w:val="00D8181A"/>
    <w:rsid w:val="00D86E28"/>
    <w:rsid w:val="00D87D94"/>
    <w:rsid w:val="00D92A8B"/>
    <w:rsid w:val="00D94933"/>
    <w:rsid w:val="00D97489"/>
    <w:rsid w:val="00DB57BF"/>
    <w:rsid w:val="00DC107D"/>
    <w:rsid w:val="00DD416B"/>
    <w:rsid w:val="00DD4EF0"/>
    <w:rsid w:val="00DE7766"/>
    <w:rsid w:val="00DF00B9"/>
    <w:rsid w:val="00DF0102"/>
    <w:rsid w:val="00DF712D"/>
    <w:rsid w:val="00E11232"/>
    <w:rsid w:val="00E11B0F"/>
    <w:rsid w:val="00E2131A"/>
    <w:rsid w:val="00E33C5E"/>
    <w:rsid w:val="00E33FCE"/>
    <w:rsid w:val="00E44FF3"/>
    <w:rsid w:val="00E53084"/>
    <w:rsid w:val="00E64C2A"/>
    <w:rsid w:val="00E85ACE"/>
    <w:rsid w:val="00E946DB"/>
    <w:rsid w:val="00EA7919"/>
    <w:rsid w:val="00EB7176"/>
    <w:rsid w:val="00EC1EB4"/>
    <w:rsid w:val="00ED017B"/>
    <w:rsid w:val="00EE5B88"/>
    <w:rsid w:val="00EE7243"/>
    <w:rsid w:val="00F16BEF"/>
    <w:rsid w:val="00F264DC"/>
    <w:rsid w:val="00F337CE"/>
    <w:rsid w:val="00F44451"/>
    <w:rsid w:val="00F510D1"/>
    <w:rsid w:val="00F57E88"/>
    <w:rsid w:val="00F633CB"/>
    <w:rsid w:val="00F63949"/>
    <w:rsid w:val="00FA6D48"/>
    <w:rsid w:val="00FB6049"/>
    <w:rsid w:val="00FC5E2B"/>
    <w:rsid w:val="00FD5CCD"/>
    <w:rsid w:val="00FF4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234304"/>
  <w15:docId w15:val="{B61A0741-4517-486B-9218-E2221B433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lsdException w:name="heading 4" w:semiHidden="1" w:unhideWhenUsed="1" w:qFormat="1"/>
    <w:lsdException w:name="heading 5" w:semiHidden="1" w:unhideWhenUsed="1" w:qFormat="1"/>
    <w:lsdException w:name="heading 6" w:semiHidden="1" w:unhideWhenUsed="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5CB6"/>
    <w:pPr>
      <w:spacing w:before="40" w:after="40" w:line="276" w:lineRule="auto"/>
    </w:pPr>
    <w:rPr>
      <w:rFonts w:asciiTheme="minorHAnsi" w:hAnsiTheme="minorHAnsi"/>
      <w:spacing w:val="10"/>
      <w:sz w:val="16"/>
      <w:szCs w:val="16"/>
    </w:rPr>
  </w:style>
  <w:style w:type="paragraph" w:styleId="Heading1">
    <w:name w:val="heading 1"/>
    <w:basedOn w:val="Normal"/>
    <w:next w:val="Normal"/>
    <w:link w:val="Heading1Char"/>
    <w:uiPriority w:val="9"/>
    <w:qFormat/>
    <w:rsid w:val="000701B2"/>
    <w:pPr>
      <w:pBdr>
        <w:top w:val="single" w:sz="4" w:space="3" w:color="595959" w:themeColor="text1" w:themeTint="A6"/>
        <w:left w:val="single" w:sz="4" w:space="3" w:color="FFFFFF" w:themeColor="background1"/>
        <w:bottom w:val="single" w:sz="4" w:space="4" w:color="595959" w:themeColor="text1" w:themeTint="A6"/>
      </w:pBdr>
      <w:spacing w:before="80" w:after="60"/>
      <w:outlineLvl w:val="0"/>
    </w:pPr>
    <w:rPr>
      <w:rFonts w:asciiTheme="majorHAnsi" w:hAnsiTheme="majorHAnsi"/>
      <w:caps/>
    </w:rPr>
  </w:style>
  <w:style w:type="paragraph" w:styleId="Heading2">
    <w:name w:val="heading 2"/>
    <w:basedOn w:val="Normal"/>
    <w:next w:val="Normal"/>
    <w:link w:val="Heading2Char"/>
    <w:uiPriority w:val="9"/>
    <w:unhideWhenUsed/>
    <w:qFormat/>
    <w:rsid w:val="00033380"/>
    <w:pPr>
      <w:spacing w:before="80"/>
      <w:ind w:left="432"/>
      <w:outlineLvl w:val="1"/>
    </w:pPr>
    <w:rPr>
      <w:b/>
    </w:rPr>
  </w:style>
  <w:style w:type="paragraph" w:styleId="Heading3">
    <w:name w:val="heading 3"/>
    <w:basedOn w:val="Normal"/>
    <w:next w:val="Normal"/>
    <w:uiPriority w:val="9"/>
    <w:semiHidden/>
    <w:unhideWhenUsed/>
    <w:rsid w:val="00D97489"/>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BB2B3D"/>
    <w:pPr>
      <w:keepNext/>
      <w:keepLines/>
      <w:spacing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B2B3D"/>
    <w:pPr>
      <w:keepNext/>
      <w:keepLines/>
      <w:spacing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rsid w:val="00D4662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
    <w:semiHidden/>
    <w:unhideWhenUsed/>
    <w:qFormat/>
    <w:rsid w:val="00BB2B3D"/>
    <w:pPr>
      <w:keepNext/>
      <w:keepLines/>
      <w:spacing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34F0A"/>
    <w:pPr>
      <w:keepNext/>
      <w:keepLines/>
      <w:spacing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34F0A"/>
    <w:pPr>
      <w:keepNext/>
      <w:keepLines/>
      <w:spacing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DE7766"/>
    <w:rPr>
      <w:rFonts w:cs="Tahoma"/>
    </w:rPr>
  </w:style>
  <w:style w:type="paragraph" w:customStyle="1" w:styleId="ContactInfo">
    <w:name w:val="Contact Info"/>
    <w:basedOn w:val="Normal"/>
    <w:uiPriority w:val="1"/>
    <w:qFormat/>
    <w:rsid w:val="00033380"/>
    <w:pPr>
      <w:spacing w:after="240"/>
      <w:contextualSpacing/>
    </w:pPr>
  </w:style>
  <w:style w:type="paragraph" w:customStyle="1" w:styleId="Dates">
    <w:name w:val="Dates"/>
    <w:basedOn w:val="Normal"/>
    <w:uiPriority w:val="1"/>
    <w:qFormat/>
    <w:rsid w:val="00116379"/>
    <w:pPr>
      <w:spacing w:before="80"/>
      <w:jc w:val="right"/>
    </w:pPr>
  </w:style>
  <w:style w:type="paragraph" w:customStyle="1" w:styleId="Location">
    <w:name w:val="Location"/>
    <w:basedOn w:val="Normal"/>
    <w:link w:val="LocationChar"/>
    <w:uiPriority w:val="1"/>
    <w:unhideWhenUsed/>
    <w:qFormat/>
    <w:rsid w:val="00300698"/>
    <w:pPr>
      <w:ind w:left="432"/>
    </w:pPr>
    <w:rPr>
      <w:i/>
    </w:rPr>
  </w:style>
  <w:style w:type="character" w:customStyle="1" w:styleId="LocationChar">
    <w:name w:val="Location Char"/>
    <w:basedOn w:val="DefaultParagraphFont"/>
    <w:link w:val="Location"/>
    <w:uiPriority w:val="1"/>
    <w:rsid w:val="00264F92"/>
    <w:rPr>
      <w:rFonts w:asciiTheme="minorHAnsi" w:hAnsiTheme="minorHAnsi"/>
      <w:i/>
      <w:spacing w:val="10"/>
      <w:sz w:val="16"/>
      <w:szCs w:val="16"/>
    </w:rPr>
  </w:style>
  <w:style w:type="paragraph" w:styleId="ListParagraph">
    <w:name w:val="List Paragraph"/>
    <w:basedOn w:val="Normal"/>
    <w:uiPriority w:val="34"/>
    <w:qFormat/>
    <w:rsid w:val="00033380"/>
    <w:pPr>
      <w:numPr>
        <w:numId w:val="18"/>
      </w:numPr>
      <w:spacing w:after="120"/>
    </w:pPr>
  </w:style>
  <w:style w:type="character" w:styleId="PlaceholderText">
    <w:name w:val="Placeholder Text"/>
    <w:basedOn w:val="DefaultParagraphFont"/>
    <w:uiPriority w:val="99"/>
    <w:semiHidden/>
    <w:rsid w:val="00BB2B3D"/>
    <w:rPr>
      <w:color w:val="595959" w:themeColor="text1" w:themeTint="A6"/>
    </w:rPr>
  </w:style>
  <w:style w:type="paragraph" w:styleId="Header">
    <w:name w:val="header"/>
    <w:basedOn w:val="Normal"/>
    <w:link w:val="HeaderChar"/>
    <w:uiPriority w:val="99"/>
    <w:unhideWhenUsed/>
    <w:rsid w:val="009077D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64F92"/>
    <w:rPr>
      <w:rFonts w:asciiTheme="minorHAnsi" w:hAnsiTheme="minorHAnsi"/>
      <w:spacing w:val="10"/>
      <w:sz w:val="16"/>
      <w:szCs w:val="16"/>
    </w:rPr>
  </w:style>
  <w:style w:type="paragraph" w:styleId="Footer">
    <w:name w:val="footer"/>
    <w:basedOn w:val="Normal"/>
    <w:link w:val="FooterChar"/>
    <w:uiPriority w:val="99"/>
    <w:unhideWhenUsed/>
    <w:rsid w:val="009077D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64F92"/>
    <w:rPr>
      <w:rFonts w:asciiTheme="minorHAnsi" w:hAnsiTheme="minorHAnsi"/>
      <w:spacing w:val="10"/>
      <w:sz w:val="16"/>
      <w:szCs w:val="16"/>
    </w:rPr>
  </w:style>
  <w:style w:type="table" w:styleId="TableGrid">
    <w:name w:val="Table Grid"/>
    <w:basedOn w:val="TableNormal"/>
    <w:rsid w:val="000333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semiHidden/>
    <w:unhideWhenUsed/>
    <w:rsid w:val="00BB2B3D"/>
    <w:pPr>
      <w:pBdr>
        <w:top w:val="single" w:sz="2" w:space="10" w:color="365F91" w:themeColor="accent1" w:themeShade="BF" w:shadow="1"/>
        <w:left w:val="single" w:sz="2" w:space="10" w:color="365F91" w:themeColor="accent1" w:themeShade="BF" w:shadow="1"/>
        <w:bottom w:val="single" w:sz="2" w:space="10" w:color="365F91" w:themeColor="accent1" w:themeShade="BF" w:shadow="1"/>
        <w:right w:val="single" w:sz="2" w:space="10" w:color="365F91" w:themeColor="accent1" w:themeShade="BF" w:shadow="1"/>
      </w:pBdr>
      <w:ind w:left="1152" w:right="1152"/>
    </w:pPr>
    <w:rPr>
      <w:rFonts w:eastAsiaTheme="minorEastAsia" w:cstheme="minorBidi"/>
      <w:i/>
      <w:iCs/>
      <w:color w:val="365F91" w:themeColor="accent1" w:themeShade="BF"/>
    </w:rPr>
  </w:style>
  <w:style w:type="character" w:customStyle="1" w:styleId="Heading4Char">
    <w:name w:val="Heading 4 Char"/>
    <w:basedOn w:val="DefaultParagraphFont"/>
    <w:link w:val="Heading4"/>
    <w:uiPriority w:val="9"/>
    <w:semiHidden/>
    <w:rsid w:val="00264F92"/>
    <w:rPr>
      <w:rFonts w:asciiTheme="majorHAnsi" w:eastAsiaTheme="majorEastAsia" w:hAnsiTheme="majorHAnsi" w:cstheme="majorBidi"/>
      <w:i/>
      <w:iCs/>
      <w:color w:val="365F91" w:themeColor="accent1" w:themeShade="BF"/>
      <w:spacing w:val="10"/>
      <w:sz w:val="16"/>
      <w:szCs w:val="16"/>
    </w:rPr>
  </w:style>
  <w:style w:type="character" w:customStyle="1" w:styleId="Heading5Char">
    <w:name w:val="Heading 5 Char"/>
    <w:basedOn w:val="DefaultParagraphFont"/>
    <w:link w:val="Heading5"/>
    <w:uiPriority w:val="9"/>
    <w:semiHidden/>
    <w:rsid w:val="00264F92"/>
    <w:rPr>
      <w:rFonts w:asciiTheme="majorHAnsi" w:eastAsiaTheme="majorEastAsia" w:hAnsiTheme="majorHAnsi" w:cstheme="majorBidi"/>
      <w:color w:val="365F91" w:themeColor="accent1" w:themeShade="BF"/>
      <w:spacing w:val="10"/>
      <w:sz w:val="16"/>
      <w:szCs w:val="16"/>
    </w:rPr>
  </w:style>
  <w:style w:type="character" w:customStyle="1" w:styleId="Heading7Char">
    <w:name w:val="Heading 7 Char"/>
    <w:basedOn w:val="DefaultParagraphFont"/>
    <w:link w:val="Heading7"/>
    <w:uiPriority w:val="9"/>
    <w:semiHidden/>
    <w:rsid w:val="00264F92"/>
    <w:rPr>
      <w:rFonts w:asciiTheme="majorHAnsi" w:eastAsiaTheme="majorEastAsia" w:hAnsiTheme="majorHAnsi" w:cstheme="majorBidi"/>
      <w:i/>
      <w:iCs/>
      <w:color w:val="243F60" w:themeColor="accent1" w:themeShade="7F"/>
      <w:spacing w:val="10"/>
      <w:sz w:val="16"/>
      <w:szCs w:val="16"/>
    </w:rPr>
  </w:style>
  <w:style w:type="character" w:styleId="IntenseEmphasis">
    <w:name w:val="Intense Emphasis"/>
    <w:basedOn w:val="DefaultParagraphFont"/>
    <w:uiPriority w:val="21"/>
    <w:semiHidden/>
    <w:unhideWhenUsed/>
    <w:qFormat/>
    <w:rsid w:val="00BB2B3D"/>
    <w:rPr>
      <w:i/>
      <w:iCs/>
      <w:color w:val="365F91" w:themeColor="accent1" w:themeShade="BF"/>
    </w:rPr>
  </w:style>
  <w:style w:type="paragraph" w:styleId="IntenseQuote">
    <w:name w:val="Intense Quote"/>
    <w:basedOn w:val="Normal"/>
    <w:next w:val="Normal"/>
    <w:link w:val="IntenseQuoteChar"/>
    <w:uiPriority w:val="30"/>
    <w:semiHidden/>
    <w:unhideWhenUsed/>
    <w:qFormat/>
    <w:rsid w:val="00BB2B3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BB2B3D"/>
    <w:rPr>
      <w:rFonts w:asciiTheme="minorHAnsi" w:hAnsiTheme="minorHAnsi"/>
      <w:i/>
      <w:iCs/>
      <w:color w:val="365F91" w:themeColor="accent1" w:themeShade="BF"/>
      <w:spacing w:val="10"/>
      <w:sz w:val="16"/>
      <w:szCs w:val="16"/>
    </w:rPr>
  </w:style>
  <w:style w:type="character" w:styleId="IntenseReference">
    <w:name w:val="Intense Reference"/>
    <w:basedOn w:val="DefaultParagraphFont"/>
    <w:uiPriority w:val="32"/>
    <w:semiHidden/>
    <w:unhideWhenUsed/>
    <w:qFormat/>
    <w:rsid w:val="00BB2B3D"/>
    <w:rPr>
      <w:b/>
      <w:bCs/>
      <w:caps w:val="0"/>
      <w:smallCaps/>
      <w:color w:val="365F91" w:themeColor="accent1" w:themeShade="BF"/>
      <w:spacing w:val="5"/>
    </w:rPr>
  </w:style>
  <w:style w:type="character" w:styleId="BookTitle">
    <w:name w:val="Book Title"/>
    <w:basedOn w:val="DefaultParagraphFont"/>
    <w:uiPriority w:val="33"/>
    <w:semiHidden/>
    <w:unhideWhenUsed/>
    <w:qFormat/>
    <w:rsid w:val="00034F0A"/>
    <w:rPr>
      <w:b/>
      <w:bCs/>
      <w:i/>
      <w:iCs/>
      <w:spacing w:val="5"/>
    </w:rPr>
  </w:style>
  <w:style w:type="paragraph" w:styleId="Caption">
    <w:name w:val="caption"/>
    <w:basedOn w:val="Normal"/>
    <w:next w:val="Normal"/>
    <w:semiHidden/>
    <w:unhideWhenUsed/>
    <w:qFormat/>
    <w:rsid w:val="00034F0A"/>
    <w:pPr>
      <w:spacing w:before="0" w:after="200" w:line="240" w:lineRule="auto"/>
    </w:pPr>
    <w:rPr>
      <w:i/>
      <w:iCs/>
      <w:color w:val="1F497D" w:themeColor="text2"/>
      <w:sz w:val="18"/>
      <w:szCs w:val="18"/>
    </w:rPr>
  </w:style>
  <w:style w:type="character" w:styleId="Emphasis">
    <w:name w:val="Emphasis"/>
    <w:basedOn w:val="DefaultParagraphFont"/>
    <w:semiHidden/>
    <w:unhideWhenUsed/>
    <w:qFormat/>
    <w:rsid w:val="00034F0A"/>
    <w:rPr>
      <w:i/>
      <w:iCs/>
    </w:rPr>
  </w:style>
  <w:style w:type="character" w:customStyle="1" w:styleId="Heading8Char">
    <w:name w:val="Heading 8 Char"/>
    <w:basedOn w:val="DefaultParagraphFont"/>
    <w:link w:val="Heading8"/>
    <w:uiPriority w:val="9"/>
    <w:semiHidden/>
    <w:rsid w:val="00034F0A"/>
    <w:rPr>
      <w:rFonts w:asciiTheme="majorHAnsi" w:eastAsiaTheme="majorEastAsia" w:hAnsiTheme="majorHAnsi" w:cstheme="majorBidi"/>
      <w:color w:val="272727" w:themeColor="text1" w:themeTint="D8"/>
      <w:spacing w:val="10"/>
      <w:sz w:val="21"/>
      <w:szCs w:val="21"/>
    </w:rPr>
  </w:style>
  <w:style w:type="character" w:customStyle="1" w:styleId="Heading9Char">
    <w:name w:val="Heading 9 Char"/>
    <w:basedOn w:val="DefaultParagraphFont"/>
    <w:link w:val="Heading9"/>
    <w:uiPriority w:val="9"/>
    <w:semiHidden/>
    <w:rsid w:val="00034F0A"/>
    <w:rPr>
      <w:rFonts w:asciiTheme="majorHAnsi" w:eastAsiaTheme="majorEastAsia" w:hAnsiTheme="majorHAnsi" w:cstheme="majorBidi"/>
      <w:i/>
      <w:iCs/>
      <w:color w:val="272727" w:themeColor="text1" w:themeTint="D8"/>
      <w:spacing w:val="10"/>
      <w:sz w:val="21"/>
      <w:szCs w:val="21"/>
    </w:rPr>
  </w:style>
  <w:style w:type="paragraph" w:styleId="NoSpacing">
    <w:name w:val="No Spacing"/>
    <w:uiPriority w:val="1"/>
    <w:semiHidden/>
    <w:unhideWhenUsed/>
    <w:qFormat/>
    <w:rsid w:val="00034F0A"/>
    <w:rPr>
      <w:rFonts w:asciiTheme="minorHAnsi" w:hAnsiTheme="minorHAnsi"/>
      <w:spacing w:val="10"/>
      <w:sz w:val="16"/>
      <w:szCs w:val="16"/>
    </w:rPr>
  </w:style>
  <w:style w:type="paragraph" w:styleId="Quote">
    <w:name w:val="Quote"/>
    <w:basedOn w:val="Normal"/>
    <w:next w:val="Normal"/>
    <w:link w:val="QuoteChar"/>
    <w:uiPriority w:val="29"/>
    <w:semiHidden/>
    <w:unhideWhenUsed/>
    <w:qFormat/>
    <w:rsid w:val="00034F0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034F0A"/>
    <w:rPr>
      <w:rFonts w:asciiTheme="minorHAnsi" w:hAnsiTheme="minorHAnsi"/>
      <w:i/>
      <w:iCs/>
      <w:color w:val="404040" w:themeColor="text1" w:themeTint="BF"/>
      <w:spacing w:val="10"/>
      <w:sz w:val="16"/>
      <w:szCs w:val="16"/>
    </w:rPr>
  </w:style>
  <w:style w:type="character" w:styleId="Strong">
    <w:name w:val="Strong"/>
    <w:basedOn w:val="DefaultParagraphFont"/>
    <w:semiHidden/>
    <w:unhideWhenUsed/>
    <w:qFormat/>
    <w:rsid w:val="00034F0A"/>
    <w:rPr>
      <w:b/>
      <w:bCs/>
    </w:rPr>
  </w:style>
  <w:style w:type="paragraph" w:styleId="Subtitle">
    <w:name w:val="Subtitle"/>
    <w:basedOn w:val="Normal"/>
    <w:next w:val="Normal"/>
    <w:link w:val="SubtitleChar"/>
    <w:semiHidden/>
    <w:unhideWhenUsed/>
    <w:qFormat/>
    <w:rsid w:val="00034F0A"/>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semiHidden/>
    <w:rsid w:val="00034F0A"/>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semiHidden/>
    <w:unhideWhenUsed/>
    <w:qFormat/>
    <w:rsid w:val="00034F0A"/>
    <w:rPr>
      <w:i/>
      <w:iCs/>
      <w:color w:val="404040" w:themeColor="text1" w:themeTint="BF"/>
    </w:rPr>
  </w:style>
  <w:style w:type="character" w:styleId="SubtleReference">
    <w:name w:val="Subtle Reference"/>
    <w:basedOn w:val="DefaultParagraphFont"/>
    <w:uiPriority w:val="31"/>
    <w:semiHidden/>
    <w:unhideWhenUsed/>
    <w:qFormat/>
    <w:rsid w:val="00034F0A"/>
    <w:rPr>
      <w:smallCaps/>
      <w:color w:val="5A5A5A" w:themeColor="text1" w:themeTint="A5"/>
    </w:rPr>
  </w:style>
  <w:style w:type="paragraph" w:styleId="Title">
    <w:name w:val="Title"/>
    <w:basedOn w:val="Normal"/>
    <w:next w:val="Normal"/>
    <w:link w:val="TitleChar"/>
    <w:semiHidden/>
    <w:unhideWhenUsed/>
    <w:qFormat/>
    <w:rsid w:val="00034F0A"/>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semiHidden/>
    <w:rsid w:val="00034F0A"/>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034F0A"/>
    <w:pPr>
      <w:keepNext/>
      <w:keepLines/>
      <w:pBdr>
        <w:top w:val="none" w:sz="0" w:space="0" w:color="auto"/>
        <w:left w:val="none" w:sz="0" w:space="0" w:color="auto"/>
        <w:bottom w:val="none" w:sz="0" w:space="0" w:color="auto"/>
      </w:pBdr>
      <w:spacing w:before="240" w:after="0"/>
      <w:outlineLvl w:val="9"/>
    </w:pPr>
    <w:rPr>
      <w:rFonts w:eastAsiaTheme="majorEastAsia" w:cstheme="majorBidi"/>
      <w:caps w:val="0"/>
      <w:color w:val="365F91" w:themeColor="accent1" w:themeShade="BF"/>
      <w:sz w:val="32"/>
      <w:szCs w:val="32"/>
    </w:rPr>
  </w:style>
  <w:style w:type="character" w:styleId="Hyperlink">
    <w:name w:val="Hyperlink"/>
    <w:basedOn w:val="DefaultParagraphFont"/>
    <w:unhideWhenUsed/>
    <w:rsid w:val="00D77D9D"/>
    <w:rPr>
      <w:color w:val="0000FF" w:themeColor="hyperlink"/>
      <w:u w:val="single"/>
    </w:rPr>
  </w:style>
  <w:style w:type="character" w:styleId="UnresolvedMention">
    <w:name w:val="Unresolved Mention"/>
    <w:basedOn w:val="DefaultParagraphFont"/>
    <w:uiPriority w:val="99"/>
    <w:semiHidden/>
    <w:unhideWhenUsed/>
    <w:rsid w:val="00D77D9D"/>
    <w:rPr>
      <w:color w:val="605E5C"/>
      <w:shd w:val="clear" w:color="auto" w:fill="E1DFDD"/>
    </w:rPr>
  </w:style>
  <w:style w:type="character" w:styleId="FollowedHyperlink">
    <w:name w:val="FollowedHyperlink"/>
    <w:basedOn w:val="DefaultParagraphFont"/>
    <w:semiHidden/>
    <w:unhideWhenUsed/>
    <w:rsid w:val="0013086B"/>
    <w:rPr>
      <w:color w:val="800080" w:themeColor="followedHyperlink"/>
      <w:u w:val="single"/>
    </w:rPr>
  </w:style>
  <w:style w:type="character" w:customStyle="1" w:styleId="Heading1Char">
    <w:name w:val="Heading 1 Char"/>
    <w:basedOn w:val="DefaultParagraphFont"/>
    <w:link w:val="Heading1"/>
    <w:uiPriority w:val="9"/>
    <w:rsid w:val="001F46A9"/>
    <w:rPr>
      <w:rFonts w:asciiTheme="majorHAnsi" w:hAnsiTheme="majorHAnsi"/>
      <w:caps/>
      <w:spacing w:val="10"/>
      <w:sz w:val="16"/>
      <w:szCs w:val="16"/>
    </w:rPr>
  </w:style>
  <w:style w:type="character" w:customStyle="1" w:styleId="Heading2Char">
    <w:name w:val="Heading 2 Char"/>
    <w:basedOn w:val="DefaultParagraphFont"/>
    <w:link w:val="Heading2"/>
    <w:uiPriority w:val="9"/>
    <w:rsid w:val="001F46A9"/>
    <w:rPr>
      <w:rFonts w:asciiTheme="minorHAnsi" w:hAnsiTheme="minorHAnsi"/>
      <w:b/>
      <w:spacing w:val="10"/>
      <w:sz w:val="16"/>
      <w:szCs w:val="16"/>
    </w:rPr>
  </w:style>
  <w:style w:type="character" w:customStyle="1" w:styleId="span">
    <w:name w:val="span"/>
    <w:rsid w:val="00E2131A"/>
    <w:rPr>
      <w:sz w:val="24"/>
      <w:szCs w:val="24"/>
      <w:bdr w:val="none" w:sz="0" w:space="0" w:color="auto"/>
      <w:vertAlign w:val="baseline"/>
    </w:rPr>
  </w:style>
  <w:style w:type="paragraph" w:customStyle="1" w:styleId="divdocumentsinglecolumn">
    <w:name w:val="div_document_singlecolumn"/>
    <w:basedOn w:val="Normal"/>
    <w:rsid w:val="00E2131A"/>
    <w:pPr>
      <w:spacing w:before="0" w:after="0" w:line="240" w:lineRule="atLeast"/>
    </w:pPr>
    <w:rPr>
      <w:rFonts w:ascii="Times New Roman" w:hAnsi="Times New Roman"/>
      <w:spacing w:val="0"/>
      <w:sz w:val="24"/>
      <w:szCs w:val="24"/>
    </w:rPr>
  </w:style>
  <w:style w:type="paragraph" w:customStyle="1" w:styleId="divdocumentulli">
    <w:name w:val="div_document_ul_li"/>
    <w:basedOn w:val="Normal"/>
    <w:rsid w:val="00E2131A"/>
    <w:pPr>
      <w:pBdr>
        <w:left w:val="none" w:sz="0" w:space="5" w:color="auto"/>
      </w:pBdr>
      <w:spacing w:before="0" w:after="0" w:line="240" w:lineRule="atLeast"/>
    </w:pPr>
    <w:rPr>
      <w:rFonts w:ascii="Times New Roman" w:hAnsi="Times New Roman"/>
      <w:spacing w:val="0"/>
      <w:sz w:val="24"/>
      <w:szCs w:val="24"/>
    </w:rPr>
  </w:style>
  <w:style w:type="character" w:customStyle="1" w:styleId="singlecolumnspanpaddedlinenth-child1">
    <w:name w:val="singlecolumn_span_paddedline_nth-child(1)"/>
    <w:basedOn w:val="DefaultParagraphFont"/>
    <w:rsid w:val="00E2131A"/>
  </w:style>
  <w:style w:type="character" w:customStyle="1" w:styleId="jobtitle">
    <w:name w:val="jobtitle"/>
    <w:rsid w:val="00E2131A"/>
    <w:rPr>
      <w:b/>
      <w:bCs/>
      <w:caps/>
    </w:rPr>
  </w:style>
  <w:style w:type="paragraph" w:customStyle="1" w:styleId="spanpaddedline">
    <w:name w:val="span_paddedline"/>
    <w:basedOn w:val="Normal"/>
    <w:rsid w:val="00E2131A"/>
    <w:pPr>
      <w:spacing w:before="0" w:after="0" w:line="240" w:lineRule="atLeast"/>
    </w:pPr>
    <w:rPr>
      <w:rFonts w:ascii="Times New Roman" w:hAnsi="Times New Roman"/>
      <w:spacing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342179">
      <w:bodyDiv w:val="1"/>
      <w:marLeft w:val="0"/>
      <w:marRight w:val="0"/>
      <w:marTop w:val="0"/>
      <w:marBottom w:val="0"/>
      <w:divBdr>
        <w:top w:val="none" w:sz="0" w:space="0" w:color="auto"/>
        <w:left w:val="none" w:sz="0" w:space="0" w:color="auto"/>
        <w:bottom w:val="none" w:sz="0" w:space="0" w:color="auto"/>
        <w:right w:val="none" w:sz="0" w:space="0" w:color="auto"/>
      </w:divBdr>
    </w:div>
    <w:div w:id="131141638">
      <w:bodyDiv w:val="1"/>
      <w:marLeft w:val="0"/>
      <w:marRight w:val="0"/>
      <w:marTop w:val="0"/>
      <w:marBottom w:val="0"/>
      <w:divBdr>
        <w:top w:val="none" w:sz="0" w:space="0" w:color="auto"/>
        <w:left w:val="none" w:sz="0" w:space="0" w:color="auto"/>
        <w:bottom w:val="none" w:sz="0" w:space="0" w:color="auto"/>
        <w:right w:val="none" w:sz="0" w:space="0" w:color="auto"/>
      </w:divBdr>
      <w:divsChild>
        <w:div w:id="2064674774">
          <w:marLeft w:val="0"/>
          <w:marRight w:val="0"/>
          <w:marTop w:val="0"/>
          <w:marBottom w:val="0"/>
          <w:divBdr>
            <w:top w:val="none" w:sz="0" w:space="0" w:color="auto"/>
            <w:left w:val="none" w:sz="0" w:space="0" w:color="auto"/>
            <w:bottom w:val="none" w:sz="0" w:space="0" w:color="auto"/>
            <w:right w:val="none" w:sz="0" w:space="0" w:color="auto"/>
          </w:divBdr>
          <w:divsChild>
            <w:div w:id="754941313">
              <w:marLeft w:val="0"/>
              <w:marRight w:val="0"/>
              <w:marTop w:val="0"/>
              <w:marBottom w:val="0"/>
              <w:divBdr>
                <w:top w:val="none" w:sz="0" w:space="0" w:color="auto"/>
                <w:left w:val="none" w:sz="0" w:space="0" w:color="auto"/>
                <w:bottom w:val="none" w:sz="0" w:space="0" w:color="auto"/>
                <w:right w:val="none" w:sz="0" w:space="0" w:color="auto"/>
              </w:divBdr>
              <w:divsChild>
                <w:div w:id="16907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482450">
      <w:bodyDiv w:val="1"/>
      <w:marLeft w:val="0"/>
      <w:marRight w:val="0"/>
      <w:marTop w:val="0"/>
      <w:marBottom w:val="0"/>
      <w:divBdr>
        <w:top w:val="none" w:sz="0" w:space="0" w:color="auto"/>
        <w:left w:val="none" w:sz="0" w:space="0" w:color="auto"/>
        <w:bottom w:val="none" w:sz="0" w:space="0" w:color="auto"/>
        <w:right w:val="none" w:sz="0" w:space="0" w:color="auto"/>
      </w:divBdr>
    </w:div>
    <w:div w:id="804546194">
      <w:bodyDiv w:val="1"/>
      <w:marLeft w:val="0"/>
      <w:marRight w:val="0"/>
      <w:marTop w:val="0"/>
      <w:marBottom w:val="0"/>
      <w:divBdr>
        <w:top w:val="none" w:sz="0" w:space="0" w:color="auto"/>
        <w:left w:val="none" w:sz="0" w:space="0" w:color="auto"/>
        <w:bottom w:val="none" w:sz="0" w:space="0" w:color="auto"/>
        <w:right w:val="none" w:sz="0" w:space="0" w:color="auto"/>
      </w:divBdr>
    </w:div>
    <w:div w:id="946620943">
      <w:bodyDiv w:val="1"/>
      <w:marLeft w:val="0"/>
      <w:marRight w:val="0"/>
      <w:marTop w:val="0"/>
      <w:marBottom w:val="0"/>
      <w:divBdr>
        <w:top w:val="none" w:sz="0" w:space="0" w:color="auto"/>
        <w:left w:val="none" w:sz="0" w:space="0" w:color="auto"/>
        <w:bottom w:val="none" w:sz="0" w:space="0" w:color="auto"/>
        <w:right w:val="none" w:sz="0" w:space="0" w:color="auto"/>
      </w:divBdr>
    </w:div>
    <w:div w:id="1090738147">
      <w:bodyDiv w:val="1"/>
      <w:marLeft w:val="0"/>
      <w:marRight w:val="0"/>
      <w:marTop w:val="0"/>
      <w:marBottom w:val="0"/>
      <w:divBdr>
        <w:top w:val="none" w:sz="0" w:space="0" w:color="auto"/>
        <w:left w:val="none" w:sz="0" w:space="0" w:color="auto"/>
        <w:bottom w:val="none" w:sz="0" w:space="0" w:color="auto"/>
        <w:right w:val="none" w:sz="0" w:space="0" w:color="auto"/>
      </w:divBdr>
    </w:div>
    <w:div w:id="1095514806">
      <w:bodyDiv w:val="1"/>
      <w:marLeft w:val="0"/>
      <w:marRight w:val="0"/>
      <w:marTop w:val="0"/>
      <w:marBottom w:val="0"/>
      <w:divBdr>
        <w:top w:val="none" w:sz="0" w:space="0" w:color="auto"/>
        <w:left w:val="none" w:sz="0" w:space="0" w:color="auto"/>
        <w:bottom w:val="none" w:sz="0" w:space="0" w:color="auto"/>
        <w:right w:val="none" w:sz="0" w:space="0" w:color="auto"/>
      </w:divBdr>
    </w:div>
    <w:div w:id="1127311700">
      <w:bodyDiv w:val="1"/>
      <w:marLeft w:val="0"/>
      <w:marRight w:val="0"/>
      <w:marTop w:val="0"/>
      <w:marBottom w:val="0"/>
      <w:divBdr>
        <w:top w:val="none" w:sz="0" w:space="0" w:color="auto"/>
        <w:left w:val="none" w:sz="0" w:space="0" w:color="auto"/>
        <w:bottom w:val="none" w:sz="0" w:space="0" w:color="auto"/>
        <w:right w:val="none" w:sz="0" w:space="0" w:color="auto"/>
      </w:divBdr>
    </w:div>
    <w:div w:id="1386374934">
      <w:bodyDiv w:val="1"/>
      <w:marLeft w:val="0"/>
      <w:marRight w:val="0"/>
      <w:marTop w:val="0"/>
      <w:marBottom w:val="0"/>
      <w:divBdr>
        <w:top w:val="none" w:sz="0" w:space="0" w:color="auto"/>
        <w:left w:val="none" w:sz="0" w:space="0" w:color="auto"/>
        <w:bottom w:val="none" w:sz="0" w:space="0" w:color="auto"/>
        <w:right w:val="none" w:sz="0" w:space="0" w:color="auto"/>
      </w:divBdr>
      <w:divsChild>
        <w:div w:id="768702484">
          <w:marLeft w:val="0"/>
          <w:marRight w:val="0"/>
          <w:marTop w:val="0"/>
          <w:marBottom w:val="0"/>
          <w:divBdr>
            <w:top w:val="none" w:sz="0" w:space="0" w:color="auto"/>
            <w:left w:val="none" w:sz="0" w:space="0" w:color="auto"/>
            <w:bottom w:val="none" w:sz="0" w:space="0" w:color="auto"/>
            <w:right w:val="none" w:sz="0" w:space="0" w:color="auto"/>
          </w:divBdr>
          <w:divsChild>
            <w:div w:id="636838890">
              <w:marLeft w:val="0"/>
              <w:marRight w:val="0"/>
              <w:marTop w:val="0"/>
              <w:marBottom w:val="0"/>
              <w:divBdr>
                <w:top w:val="none" w:sz="0" w:space="0" w:color="auto"/>
                <w:left w:val="none" w:sz="0" w:space="0" w:color="auto"/>
                <w:bottom w:val="none" w:sz="0" w:space="0" w:color="auto"/>
                <w:right w:val="none" w:sz="0" w:space="0" w:color="auto"/>
              </w:divBdr>
              <w:divsChild>
                <w:div w:id="58662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332471">
      <w:bodyDiv w:val="1"/>
      <w:marLeft w:val="0"/>
      <w:marRight w:val="0"/>
      <w:marTop w:val="0"/>
      <w:marBottom w:val="0"/>
      <w:divBdr>
        <w:top w:val="none" w:sz="0" w:space="0" w:color="auto"/>
        <w:left w:val="none" w:sz="0" w:space="0" w:color="auto"/>
        <w:bottom w:val="none" w:sz="0" w:space="0" w:color="auto"/>
        <w:right w:val="none" w:sz="0" w:space="0" w:color="auto"/>
      </w:divBdr>
    </w:div>
    <w:div w:id="1866748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gapedesntus@gmail.com" TargetMode="External"/><Relationship Id="rId13" Type="http://schemas.openxmlformats.org/officeDocument/2006/relationships/hyperlink" Target="http://aiboro.altervista.org/Dice_Notation_with_Fragments_with_Persistence/Dice_Persistence.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iboro.altervista.org/Dice_Notation_with_Fragments/Dice_Fragment.html"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iboro.altervista.org/Enhanced_Dice_Roller/Enhanced_Dice_Roller.html" TargetMode="External"/><Relationship Id="rId5" Type="http://schemas.openxmlformats.org/officeDocument/2006/relationships/webSettings" Target="webSettings.xml"/><Relationship Id="rId15" Type="http://schemas.openxmlformats.org/officeDocument/2006/relationships/hyperlink" Target="http://aiboro.altervista.org/testing/testing.html" TargetMode="External"/><Relationship Id="rId10" Type="http://schemas.openxmlformats.org/officeDocument/2006/relationships/hyperlink" Target="http://aiboro.altervista.org/Projects/Index.html" TargetMode="External"/><Relationship Id="rId4" Type="http://schemas.openxmlformats.org/officeDocument/2006/relationships/settings" Target="settings.xml"/><Relationship Id="rId9" Type="http://schemas.openxmlformats.org/officeDocument/2006/relationships/hyperlink" Target="http://aiboro.altervista.org/MySQL/MySql.html" TargetMode="External"/><Relationship Id="rId14" Type="http://schemas.openxmlformats.org/officeDocument/2006/relationships/hyperlink" Target="http://aiboro.altervista.org/Bounce_Surface_View_Gamification/Bounce_Surfac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pe\AppData\Roaming\Microsoft\Templates\Computer%20programme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08BE7589D3C465CBF75BE2A23648D42"/>
        <w:category>
          <w:name w:val="General"/>
          <w:gallery w:val="placeholder"/>
        </w:category>
        <w:types>
          <w:type w:val="bbPlcHdr"/>
        </w:types>
        <w:behaviors>
          <w:behavior w:val="content"/>
        </w:behaviors>
        <w:guid w:val="{D418009A-D432-4A0B-94E2-82251060944B}"/>
      </w:docPartPr>
      <w:docPartBody>
        <w:p w:rsidR="00A8721F" w:rsidRDefault="005F7316" w:rsidP="005F7316">
          <w:pPr>
            <w:pStyle w:val="208BE7589D3C465CBF75BE2A23648D42"/>
          </w:pPr>
          <w:r>
            <w:t>Summary</w:t>
          </w:r>
        </w:p>
      </w:docPartBody>
    </w:docPart>
    <w:docPart>
      <w:docPartPr>
        <w:name w:val="48AC3B979CB94C43BDDB0906FD52AEA3"/>
        <w:category>
          <w:name w:val="General"/>
          <w:gallery w:val="placeholder"/>
        </w:category>
        <w:types>
          <w:type w:val="bbPlcHdr"/>
        </w:types>
        <w:behaviors>
          <w:behavior w:val="content"/>
        </w:behaviors>
        <w:guid w:val="{BE092049-F562-46AF-8F1F-DC4572D2865C}"/>
      </w:docPartPr>
      <w:docPartBody>
        <w:p w:rsidR="00A8721F" w:rsidRDefault="005F7316" w:rsidP="005F7316">
          <w:pPr>
            <w:pStyle w:val="48AC3B979CB94C43BDDB0906FD52AEA3"/>
          </w:pPr>
          <w:r>
            <w:t>Experience</w:t>
          </w:r>
        </w:p>
      </w:docPartBody>
    </w:docPart>
    <w:docPart>
      <w:docPartPr>
        <w:name w:val="4E4BA93C38F24E93B64D17B61D1E2D0D"/>
        <w:category>
          <w:name w:val="General"/>
          <w:gallery w:val="placeholder"/>
        </w:category>
        <w:types>
          <w:type w:val="bbPlcHdr"/>
        </w:types>
        <w:behaviors>
          <w:behavior w:val="content"/>
        </w:behaviors>
        <w:guid w:val="{4123578B-177E-487F-9196-F33D5D55FF0D}"/>
      </w:docPartPr>
      <w:docPartBody>
        <w:p w:rsidR="000424B0" w:rsidRDefault="005027D8" w:rsidP="005027D8">
          <w:pPr>
            <w:pStyle w:val="4E4BA93C38F24E93B64D17B61D1E2D0D"/>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altName w:val="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38F"/>
    <w:rsid w:val="00005295"/>
    <w:rsid w:val="000424B0"/>
    <w:rsid w:val="001A054B"/>
    <w:rsid w:val="001A5F64"/>
    <w:rsid w:val="001B75C9"/>
    <w:rsid w:val="001D2A0C"/>
    <w:rsid w:val="00257257"/>
    <w:rsid w:val="00313A28"/>
    <w:rsid w:val="00356372"/>
    <w:rsid w:val="0036575B"/>
    <w:rsid w:val="00376E5B"/>
    <w:rsid w:val="003B1FB2"/>
    <w:rsid w:val="003D472D"/>
    <w:rsid w:val="0040503E"/>
    <w:rsid w:val="00456AF6"/>
    <w:rsid w:val="004904CB"/>
    <w:rsid w:val="004C392D"/>
    <w:rsid w:val="005027D8"/>
    <w:rsid w:val="00516769"/>
    <w:rsid w:val="005C6771"/>
    <w:rsid w:val="005C738F"/>
    <w:rsid w:val="005F7316"/>
    <w:rsid w:val="006560A3"/>
    <w:rsid w:val="00683EAC"/>
    <w:rsid w:val="006A4315"/>
    <w:rsid w:val="006D1379"/>
    <w:rsid w:val="00710506"/>
    <w:rsid w:val="007B7A0A"/>
    <w:rsid w:val="007D41FB"/>
    <w:rsid w:val="00816BB2"/>
    <w:rsid w:val="008614D4"/>
    <w:rsid w:val="00873831"/>
    <w:rsid w:val="008B5531"/>
    <w:rsid w:val="00932301"/>
    <w:rsid w:val="00980A07"/>
    <w:rsid w:val="009B0FFB"/>
    <w:rsid w:val="009B1116"/>
    <w:rsid w:val="009C0BFC"/>
    <w:rsid w:val="009C146B"/>
    <w:rsid w:val="009D1B92"/>
    <w:rsid w:val="009E27E3"/>
    <w:rsid w:val="009F1DAD"/>
    <w:rsid w:val="00A214A3"/>
    <w:rsid w:val="00A731D9"/>
    <w:rsid w:val="00A74712"/>
    <w:rsid w:val="00A8721F"/>
    <w:rsid w:val="00AA1C82"/>
    <w:rsid w:val="00AE529E"/>
    <w:rsid w:val="00B10A63"/>
    <w:rsid w:val="00B628BC"/>
    <w:rsid w:val="00BB036C"/>
    <w:rsid w:val="00BB09DE"/>
    <w:rsid w:val="00BB5B6D"/>
    <w:rsid w:val="00BF69A5"/>
    <w:rsid w:val="00C23332"/>
    <w:rsid w:val="00CB56AB"/>
    <w:rsid w:val="00CD3D4B"/>
    <w:rsid w:val="00CD7B44"/>
    <w:rsid w:val="00E65562"/>
    <w:rsid w:val="00EB089B"/>
    <w:rsid w:val="00F02EA1"/>
    <w:rsid w:val="00F120B0"/>
    <w:rsid w:val="00F27B6B"/>
    <w:rsid w:val="00FA278D"/>
    <w:rsid w:val="00FD0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9A4B9F7A024C20A1519969B0C78E16">
    <w:name w:val="8F9A4B9F7A024C20A1519969B0C78E16"/>
  </w:style>
  <w:style w:type="paragraph" w:customStyle="1" w:styleId="8B00D8DCB24243DB9571B073DB6EA8E0">
    <w:name w:val="8B00D8DCB24243DB9571B073DB6EA8E0"/>
  </w:style>
  <w:style w:type="paragraph" w:customStyle="1" w:styleId="D48F94ACF80941EF97D44937ECA608EC">
    <w:name w:val="D48F94ACF80941EF97D44937ECA608EC"/>
  </w:style>
  <w:style w:type="paragraph" w:customStyle="1" w:styleId="39908F59E6BF4FBDA3E83FD460A9DEFF">
    <w:name w:val="39908F59E6BF4FBDA3E83FD460A9DEFF"/>
  </w:style>
  <w:style w:type="paragraph" w:customStyle="1" w:styleId="3C03B2B481A34AFFAA6D0980C4374349">
    <w:name w:val="3C03B2B481A34AFFAA6D0980C4374349"/>
  </w:style>
  <w:style w:type="paragraph" w:customStyle="1" w:styleId="D70EC4375D974B21AD53E5C8920A3901">
    <w:name w:val="D70EC4375D974B21AD53E5C8920A3901"/>
  </w:style>
  <w:style w:type="paragraph" w:customStyle="1" w:styleId="199763D082E5469B963A459BB2C6E819">
    <w:name w:val="199763D082E5469B963A459BB2C6E819"/>
  </w:style>
  <w:style w:type="paragraph" w:customStyle="1" w:styleId="638515910DDC4E2FB4FB48E108B07538">
    <w:name w:val="638515910DDC4E2FB4FB48E108B07538"/>
  </w:style>
  <w:style w:type="paragraph" w:customStyle="1" w:styleId="BDC799ED443A426FACBAE7CF8DCD1C1F">
    <w:name w:val="BDC799ED443A426FACBAE7CF8DCD1C1F"/>
  </w:style>
  <w:style w:type="paragraph" w:customStyle="1" w:styleId="DE8C56EAF10D4B5CB1840207B409910A">
    <w:name w:val="DE8C56EAF10D4B5CB1840207B409910A"/>
  </w:style>
  <w:style w:type="paragraph" w:customStyle="1" w:styleId="E2521BE6465B4058AAAAE094338E53FA">
    <w:name w:val="E2521BE6465B4058AAAAE094338E53FA"/>
  </w:style>
  <w:style w:type="paragraph" w:customStyle="1" w:styleId="8DB7454A8B0849EA8A057CC4B0068F24">
    <w:name w:val="8DB7454A8B0849EA8A057CC4B0068F24"/>
  </w:style>
  <w:style w:type="paragraph" w:customStyle="1" w:styleId="A5130F72A38146D48553CFDE02C5905C">
    <w:name w:val="A5130F72A38146D48553CFDE02C5905C"/>
  </w:style>
  <w:style w:type="paragraph" w:customStyle="1" w:styleId="DFE7647CB2A54E0292357F06085798E8">
    <w:name w:val="DFE7647CB2A54E0292357F06085798E8"/>
  </w:style>
  <w:style w:type="paragraph" w:customStyle="1" w:styleId="A75D90156BA24FE0836EB9EB4A09AD5F">
    <w:name w:val="A75D90156BA24FE0836EB9EB4A09AD5F"/>
  </w:style>
  <w:style w:type="paragraph" w:customStyle="1" w:styleId="C25BDC27437C4C79A0EE8E7A05FA520E">
    <w:name w:val="C25BDC27437C4C79A0EE8E7A05FA520E"/>
  </w:style>
  <w:style w:type="paragraph" w:customStyle="1" w:styleId="2976709A16554FE5BC8FA2C0ECB136AB">
    <w:name w:val="2976709A16554FE5BC8FA2C0ECB136AB"/>
  </w:style>
  <w:style w:type="paragraph" w:customStyle="1" w:styleId="805597FC45174441A9B770A64AF80597">
    <w:name w:val="805597FC45174441A9B770A64AF80597"/>
  </w:style>
  <w:style w:type="paragraph" w:customStyle="1" w:styleId="456D3E0988B5421D8A3F22FE3A85591F">
    <w:name w:val="456D3E0988B5421D8A3F22FE3A85591F"/>
  </w:style>
  <w:style w:type="paragraph" w:customStyle="1" w:styleId="3BBF3CBFF9A2407EAE95F5F2FD99077C">
    <w:name w:val="3BBF3CBFF9A2407EAE95F5F2FD99077C"/>
  </w:style>
  <w:style w:type="paragraph" w:customStyle="1" w:styleId="6123C95675C3419BA780537BFC38133F">
    <w:name w:val="6123C95675C3419BA780537BFC38133F"/>
  </w:style>
  <w:style w:type="paragraph" w:customStyle="1" w:styleId="6B28F6DAC76F4D6ABD3D45A717E5598C">
    <w:name w:val="6B28F6DAC76F4D6ABD3D45A717E5598C"/>
  </w:style>
  <w:style w:type="paragraph" w:customStyle="1" w:styleId="896B31861D814191886C95D62A7551EF">
    <w:name w:val="896B31861D814191886C95D62A7551EF"/>
  </w:style>
  <w:style w:type="paragraph" w:customStyle="1" w:styleId="7447F9F6F8EA4F6FAB908C97F87242CB">
    <w:name w:val="7447F9F6F8EA4F6FAB908C97F87242CB"/>
  </w:style>
  <w:style w:type="paragraph" w:customStyle="1" w:styleId="B23351F125A14B249A4CE3BEFB97884B">
    <w:name w:val="B23351F125A14B249A4CE3BEFB97884B"/>
  </w:style>
  <w:style w:type="paragraph" w:customStyle="1" w:styleId="30D662E4904043FFA2F8CB753A3C6D75">
    <w:name w:val="30D662E4904043FFA2F8CB753A3C6D75"/>
  </w:style>
  <w:style w:type="paragraph" w:customStyle="1" w:styleId="396F64C64C60434F972E9806139ECA33">
    <w:name w:val="396F64C64C60434F972E9806139ECA33"/>
  </w:style>
  <w:style w:type="paragraph" w:customStyle="1" w:styleId="A2E6822BE9834E62BCBFDFF741E487EA">
    <w:name w:val="A2E6822BE9834E62BCBFDFF741E487EA"/>
  </w:style>
  <w:style w:type="paragraph" w:customStyle="1" w:styleId="B8EF3984F2564E2689456608410B3A3C">
    <w:name w:val="B8EF3984F2564E2689456608410B3A3C"/>
  </w:style>
  <w:style w:type="paragraph" w:customStyle="1" w:styleId="8D32913626D84BBBA6989EAF93D91529">
    <w:name w:val="8D32913626D84BBBA6989EAF93D91529"/>
  </w:style>
  <w:style w:type="paragraph" w:customStyle="1" w:styleId="0088FD0B6374462990BB481C722BF252">
    <w:name w:val="0088FD0B6374462990BB481C722BF252"/>
  </w:style>
  <w:style w:type="paragraph" w:customStyle="1" w:styleId="66DFFA1208794DF78CDCDF671007C2EA">
    <w:name w:val="66DFFA1208794DF78CDCDF671007C2EA"/>
  </w:style>
  <w:style w:type="paragraph" w:customStyle="1" w:styleId="EB8ED27DA0504A649705BF2B562ED0C6">
    <w:name w:val="EB8ED27DA0504A649705BF2B562ED0C6"/>
  </w:style>
  <w:style w:type="paragraph" w:customStyle="1" w:styleId="189819B6638249A29E77D0D12294EEDD">
    <w:name w:val="189819B6638249A29E77D0D12294EEDD"/>
  </w:style>
  <w:style w:type="paragraph" w:customStyle="1" w:styleId="155F2464508340C3841F88D61A0B2331">
    <w:name w:val="155F2464508340C3841F88D61A0B2331"/>
  </w:style>
  <w:style w:type="paragraph" w:customStyle="1" w:styleId="316BCB04256342378DDE7830C3D8148A">
    <w:name w:val="316BCB04256342378DDE7830C3D8148A"/>
  </w:style>
  <w:style w:type="paragraph" w:customStyle="1" w:styleId="4E81AA5EAB114E21956B394E7F762AE0">
    <w:name w:val="4E81AA5EAB114E21956B394E7F762AE0"/>
  </w:style>
  <w:style w:type="paragraph" w:customStyle="1" w:styleId="1C16BD83A4B340DFA32E7C96CD91E378">
    <w:name w:val="1C16BD83A4B340DFA32E7C96CD91E378"/>
  </w:style>
  <w:style w:type="paragraph" w:customStyle="1" w:styleId="0D1468B7ED474991B995EC199ADDBCC4">
    <w:name w:val="0D1468B7ED474991B995EC199ADDBCC4"/>
    <w:rsid w:val="005C738F"/>
  </w:style>
  <w:style w:type="paragraph" w:customStyle="1" w:styleId="1B93E1A07F674AA89037EFA28FCA02C1">
    <w:name w:val="1B93E1A07F674AA89037EFA28FCA02C1"/>
    <w:rsid w:val="005C738F"/>
  </w:style>
  <w:style w:type="paragraph" w:customStyle="1" w:styleId="FF329705A46346FA90129635064C5009">
    <w:name w:val="FF329705A46346FA90129635064C5009"/>
    <w:rsid w:val="005C738F"/>
  </w:style>
  <w:style w:type="paragraph" w:customStyle="1" w:styleId="9CC9F4B4DC2A46F3A3568D783EC90740">
    <w:name w:val="9CC9F4B4DC2A46F3A3568D783EC90740"/>
    <w:rsid w:val="005C738F"/>
  </w:style>
  <w:style w:type="paragraph" w:customStyle="1" w:styleId="E656DA41F0194B19B02B191721E16284">
    <w:name w:val="E656DA41F0194B19B02B191721E16284"/>
    <w:rsid w:val="005C738F"/>
  </w:style>
  <w:style w:type="paragraph" w:customStyle="1" w:styleId="ED1CB6C87E904DE982AA94A622AEDB89">
    <w:name w:val="ED1CB6C87E904DE982AA94A622AEDB89"/>
    <w:rsid w:val="005C738F"/>
  </w:style>
  <w:style w:type="paragraph" w:customStyle="1" w:styleId="A352D69EE7CA4FDEB0662576CB593DBC">
    <w:name w:val="A352D69EE7CA4FDEB0662576CB593DBC"/>
    <w:rsid w:val="005C738F"/>
  </w:style>
  <w:style w:type="paragraph" w:customStyle="1" w:styleId="6446E9CD00584520AEAB0F4764B57475">
    <w:name w:val="6446E9CD00584520AEAB0F4764B57475"/>
    <w:rsid w:val="005C738F"/>
  </w:style>
  <w:style w:type="paragraph" w:customStyle="1" w:styleId="0F3D04DF97094D458C39881742D95EF2">
    <w:name w:val="0F3D04DF97094D458C39881742D95EF2"/>
    <w:rsid w:val="005C738F"/>
  </w:style>
  <w:style w:type="paragraph" w:customStyle="1" w:styleId="3C902716473148588763BB30D99175E2">
    <w:name w:val="3C902716473148588763BB30D99175E2"/>
    <w:rsid w:val="005C738F"/>
  </w:style>
  <w:style w:type="paragraph" w:customStyle="1" w:styleId="0D9D01A18E2A4C3CAD8B1C897A78F0FD">
    <w:name w:val="0D9D01A18E2A4C3CAD8B1C897A78F0FD"/>
    <w:rsid w:val="005C738F"/>
  </w:style>
  <w:style w:type="paragraph" w:customStyle="1" w:styleId="1244FA3D3BDA4F2A84FD65A347A0C726">
    <w:name w:val="1244FA3D3BDA4F2A84FD65A347A0C726"/>
    <w:rsid w:val="005C738F"/>
  </w:style>
  <w:style w:type="paragraph" w:customStyle="1" w:styleId="0CA2E96E7F944D4EAFC4E21E47CB5B96">
    <w:name w:val="0CA2E96E7F944D4EAFC4E21E47CB5B96"/>
    <w:rsid w:val="005C738F"/>
  </w:style>
  <w:style w:type="paragraph" w:customStyle="1" w:styleId="3F60E88BEECC4F9883B58D731D61AE74">
    <w:name w:val="3F60E88BEECC4F9883B58D731D61AE74"/>
    <w:rsid w:val="005C738F"/>
  </w:style>
  <w:style w:type="paragraph" w:customStyle="1" w:styleId="AF7A8BF8DF1F4BBF9D6006FBABF4B7F2">
    <w:name w:val="AF7A8BF8DF1F4BBF9D6006FBABF4B7F2"/>
    <w:rsid w:val="005C738F"/>
  </w:style>
  <w:style w:type="paragraph" w:customStyle="1" w:styleId="208BE7589D3C465CBF75BE2A23648D42">
    <w:name w:val="208BE7589D3C465CBF75BE2A23648D42"/>
    <w:rsid w:val="005F7316"/>
  </w:style>
  <w:style w:type="paragraph" w:customStyle="1" w:styleId="D52D7D363CF443C691B9FA78A614C9B0">
    <w:name w:val="D52D7D363CF443C691B9FA78A614C9B0"/>
    <w:rsid w:val="005F7316"/>
  </w:style>
  <w:style w:type="paragraph" w:customStyle="1" w:styleId="C47E32B006854CF4A007CECFADAFE6B8">
    <w:name w:val="C47E32B006854CF4A007CECFADAFE6B8"/>
    <w:rsid w:val="005F7316"/>
  </w:style>
  <w:style w:type="paragraph" w:customStyle="1" w:styleId="439A5293E06C4629AEC185F2FAB339D1">
    <w:name w:val="439A5293E06C4629AEC185F2FAB339D1"/>
    <w:rsid w:val="005F7316"/>
  </w:style>
  <w:style w:type="paragraph" w:customStyle="1" w:styleId="48AC3B979CB94C43BDDB0906FD52AEA3">
    <w:name w:val="48AC3B979CB94C43BDDB0906FD52AEA3"/>
    <w:rsid w:val="005F7316"/>
  </w:style>
  <w:style w:type="paragraph" w:customStyle="1" w:styleId="D16A229CDB4B4BAC9E53BC25C4894E03">
    <w:name w:val="D16A229CDB4B4BAC9E53BC25C4894E03"/>
    <w:rsid w:val="005F7316"/>
  </w:style>
  <w:style w:type="paragraph" w:customStyle="1" w:styleId="D5127848AAD346C58C9557CA89129CBB">
    <w:name w:val="D5127848AAD346C58C9557CA89129CBB"/>
    <w:rsid w:val="005F7316"/>
  </w:style>
  <w:style w:type="paragraph" w:customStyle="1" w:styleId="AC3B3FCC573A4882B08F491514C00DD9">
    <w:name w:val="AC3B3FCC573A4882B08F491514C00DD9"/>
    <w:rsid w:val="005F7316"/>
  </w:style>
  <w:style w:type="paragraph" w:customStyle="1" w:styleId="FF22B05818124B828857C9985033DD9C">
    <w:name w:val="FF22B05818124B828857C9985033DD9C"/>
    <w:rsid w:val="005F7316"/>
  </w:style>
  <w:style w:type="paragraph" w:customStyle="1" w:styleId="8AC90DEC3D514C839AC411BCEC2E9D1A">
    <w:name w:val="8AC90DEC3D514C839AC411BCEC2E9D1A"/>
    <w:rsid w:val="005F7316"/>
  </w:style>
  <w:style w:type="paragraph" w:customStyle="1" w:styleId="523F4CCCA6BE4E23AE328524C9954161">
    <w:name w:val="523F4CCCA6BE4E23AE328524C9954161"/>
    <w:rsid w:val="005F7316"/>
  </w:style>
  <w:style w:type="paragraph" w:customStyle="1" w:styleId="85A22E8D4E9F4085A4D0FC1B618D8E12">
    <w:name w:val="85A22E8D4E9F4085A4D0FC1B618D8E12"/>
    <w:rsid w:val="005F7316"/>
  </w:style>
  <w:style w:type="paragraph" w:customStyle="1" w:styleId="8DB42A608E4F46B2A0DFEDADB95A3EA3">
    <w:name w:val="8DB42A608E4F46B2A0DFEDADB95A3EA3"/>
    <w:rsid w:val="005F7316"/>
  </w:style>
  <w:style w:type="paragraph" w:customStyle="1" w:styleId="70271DB0C16D4FB79E568E6DC86C880B">
    <w:name w:val="70271DB0C16D4FB79E568E6DC86C880B"/>
    <w:rsid w:val="005F7316"/>
  </w:style>
  <w:style w:type="paragraph" w:customStyle="1" w:styleId="B04DC1C7579D4C998338263096604326">
    <w:name w:val="B04DC1C7579D4C998338263096604326"/>
    <w:rsid w:val="005F7316"/>
  </w:style>
  <w:style w:type="paragraph" w:customStyle="1" w:styleId="B6ADAD477B8A4F96BE1D343CB1E41DD8">
    <w:name w:val="B6ADAD477B8A4F96BE1D343CB1E41DD8"/>
    <w:rsid w:val="005F7316"/>
  </w:style>
  <w:style w:type="paragraph" w:customStyle="1" w:styleId="B7260AFFEC404C63A79B0573B85C21E5">
    <w:name w:val="B7260AFFEC404C63A79B0573B85C21E5"/>
    <w:rsid w:val="005F7316"/>
  </w:style>
  <w:style w:type="paragraph" w:customStyle="1" w:styleId="50C798EDCFF1413E92856871577AE568">
    <w:name w:val="50C798EDCFF1413E92856871577AE568"/>
    <w:rsid w:val="005F7316"/>
  </w:style>
  <w:style w:type="paragraph" w:customStyle="1" w:styleId="9A5F34DB0D0A4C668AE08815D7DEB0D2">
    <w:name w:val="9A5F34DB0D0A4C668AE08815D7DEB0D2"/>
    <w:rsid w:val="005F7316"/>
  </w:style>
  <w:style w:type="paragraph" w:customStyle="1" w:styleId="979FC02AD08C4A77AA6674D970F74722">
    <w:name w:val="979FC02AD08C4A77AA6674D970F74722"/>
    <w:rsid w:val="005F7316"/>
  </w:style>
  <w:style w:type="paragraph" w:customStyle="1" w:styleId="2EDB65905A5E47A7B27631922B2CCF1F">
    <w:name w:val="2EDB65905A5E47A7B27631922B2CCF1F"/>
    <w:rsid w:val="005F7316"/>
  </w:style>
  <w:style w:type="paragraph" w:customStyle="1" w:styleId="61952C7F8FE84A2398F5D2D9A1BEF8C4">
    <w:name w:val="61952C7F8FE84A2398F5D2D9A1BEF8C4"/>
    <w:rsid w:val="00E65562"/>
  </w:style>
  <w:style w:type="paragraph" w:customStyle="1" w:styleId="DEDF8BBB85E84B899A025F0B2C22E0F8">
    <w:name w:val="DEDF8BBB85E84B899A025F0B2C22E0F8"/>
    <w:rsid w:val="00E65562"/>
  </w:style>
  <w:style w:type="paragraph" w:customStyle="1" w:styleId="B52C000B154E4E0FA7C26312A6790C18">
    <w:name w:val="B52C000B154E4E0FA7C26312A6790C18"/>
    <w:rsid w:val="00E65562"/>
  </w:style>
  <w:style w:type="paragraph" w:customStyle="1" w:styleId="A49398DF70724A90A257ACD2610E5C5F">
    <w:name w:val="A49398DF70724A90A257ACD2610E5C5F"/>
    <w:rsid w:val="00873831"/>
  </w:style>
  <w:style w:type="paragraph" w:customStyle="1" w:styleId="4E4BA93C38F24E93B64D17B61D1E2D0D">
    <w:name w:val="4E4BA93C38F24E93B64D17B61D1E2D0D"/>
    <w:rsid w:val="005027D8"/>
  </w:style>
  <w:style w:type="paragraph" w:customStyle="1" w:styleId="12F376A98CBA414391062333C8BCFDCD">
    <w:name w:val="12F376A98CBA414391062333C8BCFDCD"/>
    <w:rsid w:val="009C14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B9522AE-8F26-4743-A401-B4EA1E2B9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Computer programmer resume</Template>
  <TotalTime>319</TotalTime>
  <Pages>3</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agape</dc:creator>
  <cp:lastModifiedBy>Agapitus Iboro</cp:lastModifiedBy>
  <cp:revision>30</cp:revision>
  <dcterms:created xsi:type="dcterms:W3CDTF">2020-08-17T21:36:00Z</dcterms:created>
  <dcterms:modified xsi:type="dcterms:W3CDTF">2020-09-07T08:48:00Z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v-shbahu@microsoft.com</vt:lpwstr>
  </property>
  <property fmtid="{D5CDD505-2E9C-101B-9397-08002B2CF9AE}" pid="5" name="MSIP_Label_f42aa342-8706-4288-bd11-ebb85995028c_SetDate">
    <vt:lpwstr>2018-04-05T04:38:24.3229633Z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0x010100AA3F7D94069FF64A86F7DFF56D60E3BE</vt:lpwstr>
  </property>
</Properties>
</file>
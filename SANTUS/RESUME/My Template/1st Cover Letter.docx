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383" w:rsidRDefault="005D63B2" w:rsidP="00965D17">
      <w:pPr>
        <w:pStyle w:val="Title"/>
      </w:pPr>
      <w:r>
        <w:t>Agapitus Iboro</w:t>
      </w:r>
    </w:p>
    <w:p w:rsidR="00965D17" w:rsidRDefault="005D63B2" w:rsidP="00965D17">
      <w:r>
        <w:t>940 Claridge ln, Lawrenceville GA, 30046</w:t>
      </w:r>
      <w:r w:rsidR="00965D17">
        <w:t> | </w:t>
      </w:r>
      <w:r>
        <w:t>770-318-3840</w:t>
      </w:r>
      <w:r w:rsidR="00965D17">
        <w:t> | </w:t>
      </w:r>
      <w:r>
        <w:t>Agapedesantus@gmail.com</w:t>
      </w:r>
    </w:p>
    <w:p w:rsidR="00965D17" w:rsidRPr="00005FAA" w:rsidRDefault="006670B9" w:rsidP="00965D17">
      <w:pPr>
        <w:pStyle w:val="Date"/>
      </w:pPr>
      <w:r>
        <w:t>03</w:t>
      </w:r>
      <w:r w:rsidR="005D63B2">
        <w:t>-</w:t>
      </w:r>
      <w:r>
        <w:t>29</w:t>
      </w:r>
      <w:r w:rsidR="005D63B2">
        <w:t>-201</w:t>
      </w:r>
      <w:r>
        <w:t>8</w:t>
      </w:r>
    </w:p>
    <w:sdt>
      <w:sdtPr>
        <w:alias w:val="Recipient Name:"/>
        <w:tag w:val="Recipient Name:"/>
        <w:id w:val="329652792"/>
        <w:placeholder>
          <w:docPart w:val="F9D2A86388D545CD88431019F5426B79"/>
        </w:placeholder>
        <w:dataBinding w:prefixMappings="xmlns:ns0='http://schemas.microsoft.com/office/2006/coverPageProps' " w:xpath="/ns0:CoverPageProperties[1]/ns0:CompanyFax[1]" w:storeItemID="{55AF091B-3C7A-41E3-B477-F2FDAA23CFDA}"/>
        <w15:appearance w15:val="hidden"/>
        <w:text w:multiLine="1"/>
      </w:sdtPr>
      <w:sdtEndPr/>
      <w:sdtContent>
        <w:p w:rsidR="00965D17" w:rsidRDefault="00FD3AF7" w:rsidP="00965D17">
          <w:pPr>
            <w:pStyle w:val="Address"/>
          </w:pPr>
          <w:r w:rsidRPr="00FD3AF7">
            <w:t>Public Safety</w:t>
          </w:r>
        </w:p>
      </w:sdtContent>
    </w:sdt>
    <w:p w:rsidR="0076387D" w:rsidRDefault="00FD3AF7" w:rsidP="0076387D">
      <w:pPr>
        <w:pStyle w:val="Address"/>
      </w:pPr>
      <w:r w:rsidRPr="00FD3AF7">
        <w:t>Operations</w:t>
      </w:r>
    </w:p>
    <w:p w:rsidR="00965D17" w:rsidRDefault="00FD3AF7" w:rsidP="0076387D">
      <w:pPr>
        <w:pStyle w:val="Address"/>
      </w:pPr>
      <w:r>
        <w:t>1000 University Center Ln, Lawrenceville Ga, 30043</w:t>
      </w:r>
    </w:p>
    <w:p w:rsidR="00965D17" w:rsidRDefault="00965D17" w:rsidP="00965D17">
      <w:pPr>
        <w:pStyle w:val="Salutation"/>
      </w:pPr>
      <w:r>
        <w:t xml:space="preserve">Dear </w:t>
      </w:r>
      <w:sdt>
        <w:sdtPr>
          <w:alias w:val="Recipient Name:"/>
          <w:tag w:val="Recipient Name:"/>
          <w:id w:val="1710682847"/>
          <w:placeholder>
            <w:docPart w:val="240E9EF7F0994A9E9202F8EE79A8ECF4"/>
          </w:placeholder>
          <w:dataBinding w:prefixMappings="xmlns:ns0='http://schemas.microsoft.com/office/2006/coverPageProps' " w:xpath="/ns0:CoverPageProperties[1]/ns0:CompanyFax[1]" w:storeItemID="{55AF091B-3C7A-41E3-B477-F2FDAA23CFDA}"/>
          <w15:appearance w15:val="hidden"/>
          <w:text w:multiLine="1"/>
        </w:sdtPr>
        <w:sdtEndPr/>
        <w:sdtContent>
          <w:r w:rsidR="00FD3AF7">
            <w:t>Public Safety</w:t>
          </w:r>
        </w:sdtContent>
      </w:sdt>
      <w:r>
        <w:t>:</w:t>
      </w:r>
    </w:p>
    <w:p w:rsidR="00FD3AF7" w:rsidRDefault="00FD3AF7" w:rsidP="00FD3AF7">
      <w:r>
        <w:t>Your Department advertised on the GGC Employment page for a Student Patrol Assistant. Kindly accept this application from a highly resourceful and skilled professional who is proficient in devising safety, security, and loss prevention procedures.</w:t>
      </w:r>
    </w:p>
    <w:p w:rsidR="00FD3AF7" w:rsidRDefault="00FD3AF7" w:rsidP="00FD3AF7">
      <w:r>
        <w:t xml:space="preserve">I am </w:t>
      </w:r>
      <w:r w:rsidR="00440C06">
        <w:t xml:space="preserve">skilled in converting conflict scenarios into positive outcomes through effective problem solving and complaint handling skills. </w:t>
      </w:r>
      <w:r w:rsidR="00BF35CE">
        <w:t xml:space="preserve">Considering I was responsible </w:t>
      </w:r>
      <w:r w:rsidR="00F313BF">
        <w:t>for monitoring and ensuring the safety of computers, I have the experience in ensuring theft prevention.</w:t>
      </w:r>
    </w:p>
    <w:p w:rsidR="00440C06" w:rsidRDefault="00440C06" w:rsidP="00FD3AF7">
      <w:bookmarkStart w:id="0" w:name="_Hlk22412977"/>
      <w:bookmarkStart w:id="1" w:name="_GoBack"/>
      <w:r>
        <w:t xml:space="preserve">To further support your base requirements, I can bring an enthusiastic and perspective to this position. I take direction </w:t>
      </w:r>
      <w:r w:rsidR="00FF0C1E">
        <w:t>well but</w:t>
      </w:r>
      <w:r>
        <w:t xml:space="preserve"> am also capable of working independently. My resume is enclosed for your consideration. I firmly believe that I would be an asset to the team and would very much appreciate the opportunity to discuss how my experience and certifications could contribute to this department.</w:t>
      </w:r>
    </w:p>
    <w:bookmarkEnd w:id="0"/>
    <w:bookmarkEnd w:id="1"/>
    <w:p w:rsidR="00440C06" w:rsidRPr="00FD3AF7" w:rsidRDefault="00440C06" w:rsidP="00FD3AF7">
      <w:r>
        <w:t>Thank you for your time and consideration.</w:t>
      </w:r>
    </w:p>
    <w:p w:rsidR="005D63B2" w:rsidRDefault="00811140" w:rsidP="005D63B2">
      <w:pPr>
        <w:pStyle w:val="Closing"/>
      </w:pPr>
      <w:sdt>
        <w:sdtPr>
          <w:alias w:val="Sincerely:"/>
          <w:tag w:val="Sincerely:"/>
          <w:id w:val="-1406294513"/>
          <w:placeholder>
            <w:docPart w:val="C9BBC29C064C4C92BC1356AB5FB05963"/>
          </w:placeholder>
          <w:temporary/>
          <w:showingPlcHdr/>
          <w15:appearance w15:val="hidden"/>
        </w:sdtPr>
        <w:sdtEndPr/>
        <w:sdtContent>
          <w:r w:rsidR="000D5AB1">
            <w:t>Sincerely</w:t>
          </w:r>
        </w:sdtContent>
      </w:sdt>
      <w:r w:rsidR="00965D17">
        <w:t>,</w:t>
      </w:r>
    </w:p>
    <w:p w:rsidR="00302A2C" w:rsidRPr="00302A2C" w:rsidRDefault="00811140" w:rsidP="005D63B2">
      <w:pPr>
        <w:pStyle w:val="Closing"/>
      </w:pPr>
      <w:sdt>
        <w:sdtPr>
          <w:alias w:val="Your Name:"/>
          <w:tag w:val="Your Name:"/>
          <w:id w:val="-80522426"/>
          <w:placeholder>
            <w:docPart w:val="1C9C70D3EB2342B1A7D9137D33C0D35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15:appearance w15:val="hidden"/>
          <w:text w:multiLine="1"/>
        </w:sdtPr>
        <w:sdtEndPr/>
        <w:sdtContent>
          <w:r w:rsidR="005D63B2">
            <w:t>Agapitus Iboro</w:t>
          </w:r>
        </w:sdtContent>
      </w:sdt>
    </w:p>
    <w:sectPr w:rsidR="00302A2C" w:rsidRPr="00302A2C" w:rsidSect="00673C35">
      <w:footerReference w:type="default" r:id="rId8"/>
      <w:pgSz w:w="12240" w:h="15840"/>
      <w:pgMar w:top="1008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1140" w:rsidRDefault="00811140">
      <w:pPr>
        <w:spacing w:after="0"/>
      </w:pPr>
      <w:r>
        <w:separator/>
      </w:r>
    </w:p>
  </w:endnote>
  <w:endnote w:type="continuationSeparator" w:id="0">
    <w:p w:rsidR="00811140" w:rsidRDefault="008111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0C8B" w:rsidRDefault="000D5AB1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6387D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1140" w:rsidRDefault="00811140">
      <w:pPr>
        <w:spacing w:after="0"/>
      </w:pPr>
      <w:r>
        <w:separator/>
      </w:r>
    </w:p>
  </w:footnote>
  <w:footnote w:type="continuationSeparator" w:id="0">
    <w:p w:rsidR="00811140" w:rsidRDefault="008111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435DE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C52B42"/>
    <w:multiLevelType w:val="multilevel"/>
    <w:tmpl w:val="3810148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3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3B2"/>
    <w:rsid w:val="000D5AB1"/>
    <w:rsid w:val="002045EB"/>
    <w:rsid w:val="00293B83"/>
    <w:rsid w:val="00302A2C"/>
    <w:rsid w:val="00364D2A"/>
    <w:rsid w:val="00381669"/>
    <w:rsid w:val="00440C06"/>
    <w:rsid w:val="0052105A"/>
    <w:rsid w:val="005658F8"/>
    <w:rsid w:val="005D63B2"/>
    <w:rsid w:val="006670B9"/>
    <w:rsid w:val="00673C35"/>
    <w:rsid w:val="006A3CE7"/>
    <w:rsid w:val="0076387D"/>
    <w:rsid w:val="00811140"/>
    <w:rsid w:val="00864476"/>
    <w:rsid w:val="008F15C5"/>
    <w:rsid w:val="00965D17"/>
    <w:rsid w:val="00A27383"/>
    <w:rsid w:val="00A736B0"/>
    <w:rsid w:val="00BF35CE"/>
    <w:rsid w:val="00C83E3C"/>
    <w:rsid w:val="00D02A74"/>
    <w:rsid w:val="00D76D4E"/>
    <w:rsid w:val="00D905F1"/>
    <w:rsid w:val="00DF56DD"/>
    <w:rsid w:val="00F313BF"/>
    <w:rsid w:val="00FD3AF7"/>
    <w:rsid w:val="00FF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CD214-5801-4E4A-A21E-A0D2DE68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7383"/>
  </w:style>
  <w:style w:type="paragraph" w:styleId="Heading1">
    <w:name w:val="heading 1"/>
    <w:basedOn w:val="Normal"/>
    <w:link w:val="Heading1Char"/>
    <w:uiPriority w:val="9"/>
    <w:qFormat/>
    <w:rsid w:val="0076387D"/>
    <w:pPr>
      <w:keepNext/>
      <w:keepLines/>
      <w:spacing w:before="40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8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8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8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673C35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673C35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paragraph" w:styleId="Date">
    <w:name w:val="Date"/>
    <w:basedOn w:val="Normal"/>
    <w:next w:val="Address"/>
    <w:link w:val="DateChar"/>
    <w:uiPriority w:val="2"/>
    <w:unhideWhenUsed/>
    <w:qFormat/>
    <w:rsid w:val="00673C35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2"/>
    <w:rsid w:val="00673C35"/>
    <w:rPr>
      <w:b/>
      <w:bCs/>
      <w:color w:val="0D0D0D" w:themeColor="text1" w:themeTint="F2"/>
    </w:rPr>
  </w:style>
  <w:style w:type="paragraph" w:customStyle="1" w:styleId="Address">
    <w:name w:val="Address"/>
    <w:basedOn w:val="Normal"/>
    <w:next w:val="Salutation"/>
    <w:uiPriority w:val="3"/>
    <w:qFormat/>
    <w:rsid w:val="00965D17"/>
    <w:pPr>
      <w:spacing w:line="336" w:lineRule="auto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D5AB1"/>
    <w:pPr>
      <w:spacing w:after="0"/>
      <w:jc w:val="right"/>
    </w:pPr>
    <w:rPr>
      <w:rFonts w:eastAsiaTheme="minorEastAsia"/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0D5AB1"/>
    <w:rPr>
      <w:rFonts w:eastAsiaTheme="minorEastAsia"/>
      <w:color w:val="2A7B88" w:themeColor="accent1" w:themeShade="BF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rsid w:val="00965D17"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4"/>
    <w:rsid w:val="00965D17"/>
    <w:rPr>
      <w:b/>
      <w:bCs/>
      <w:color w:val="0D0D0D" w:themeColor="text1" w:themeTint="F2"/>
      <w:sz w:val="18"/>
      <w:szCs w:val="18"/>
    </w:rPr>
  </w:style>
  <w:style w:type="paragraph" w:styleId="Closing">
    <w:name w:val="Closing"/>
    <w:basedOn w:val="Normal"/>
    <w:next w:val="Signature"/>
    <w:link w:val="ClosingChar"/>
    <w:uiPriority w:val="5"/>
    <w:unhideWhenUsed/>
    <w:qFormat/>
    <w:rsid w:val="00965D17"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5"/>
    <w:rsid w:val="00965D17"/>
    <w:rPr>
      <w:b/>
      <w:bCs/>
      <w:color w:val="0D0D0D" w:themeColor="text1" w:themeTint="F2"/>
      <w:sz w:val="18"/>
      <w:szCs w:val="18"/>
    </w:rPr>
  </w:style>
  <w:style w:type="paragraph" w:styleId="Signature">
    <w:name w:val="Signature"/>
    <w:basedOn w:val="Normal"/>
    <w:next w:val="Normal"/>
    <w:link w:val="SignatureChar"/>
    <w:uiPriority w:val="6"/>
    <w:unhideWhenUsed/>
    <w:qFormat/>
    <w:rsid w:val="00965D17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6"/>
    <w:rsid w:val="00965D17"/>
    <w:rPr>
      <w:b/>
      <w:bCs/>
      <w:color w:val="0D0D0D" w:themeColor="text1" w:themeTint="F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D5AB1"/>
    <w:pPr>
      <w:spacing w:after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0D5AB1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965D17"/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0D5AB1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styleId="PlaceholderText">
    <w:name w:val="Placeholder Text"/>
    <w:basedOn w:val="DefaultParagraphFont"/>
    <w:uiPriority w:val="99"/>
    <w:semiHidden/>
    <w:rsid w:val="00DF56DD"/>
    <w:rPr>
      <w:color w:val="3A3836" w:themeColor="background2" w:themeShade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D5AB1"/>
    <w:rPr>
      <w:rFonts w:eastAsiaTheme="minorEastAsia"/>
      <w:color w:val="5A5A5A" w:themeColor="text1" w:themeTint="A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F56DD"/>
    <w:rPr>
      <w:i/>
      <w:iCs/>
      <w:color w:val="2A7B88" w:themeColor="accent1" w:themeShade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F56DD"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F56DD"/>
    <w:rPr>
      <w:color w:val="2A7B88" w:themeColor="accent1" w:themeShade="BF"/>
      <w:u w:val="singl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F56D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F56DD"/>
    <w:rPr>
      <w:szCs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F56D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F56DD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736B0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F56DD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56DD"/>
    <w:rPr>
      <w:rFonts w:ascii="Segoe UI" w:hAnsi="Segoe UI" w:cs="Segoe UI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DF56DD"/>
    <w:rPr>
      <w:color w:val="7B4968" w:themeColor="accent5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DD"/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36B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6B0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36B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36B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6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36B0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736B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736B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36B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36B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6B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6B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736B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736B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736B0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Cover%20letter%20(blu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9D2A86388D545CD88431019F5426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55E60-62B5-4BDC-8B67-C2069449C85C}"/>
      </w:docPartPr>
      <w:docPartBody>
        <w:p w:rsidR="00BD2E3E" w:rsidRDefault="00E3507A">
          <w:pPr>
            <w:pStyle w:val="F9D2A86388D545CD88431019F5426B79"/>
          </w:pPr>
          <w:r>
            <w:t>Recipient Name</w:t>
          </w:r>
        </w:p>
      </w:docPartBody>
    </w:docPart>
    <w:docPart>
      <w:docPartPr>
        <w:name w:val="240E9EF7F0994A9E9202F8EE79A8E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C7841-0F5D-4287-A0D8-7379E7B98E5E}"/>
      </w:docPartPr>
      <w:docPartBody>
        <w:p w:rsidR="00BD2E3E" w:rsidRDefault="00E3507A">
          <w:pPr>
            <w:pStyle w:val="240E9EF7F0994A9E9202F8EE79A8ECF4"/>
          </w:pPr>
          <w:r>
            <w:t>Recipient Name</w:t>
          </w:r>
        </w:p>
      </w:docPartBody>
    </w:docPart>
    <w:docPart>
      <w:docPartPr>
        <w:name w:val="C9BBC29C064C4C92BC1356AB5FB05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D95D7-3565-433B-8AAC-9EAABB95DABE}"/>
      </w:docPartPr>
      <w:docPartBody>
        <w:p w:rsidR="00BD2E3E" w:rsidRDefault="00E3507A">
          <w:pPr>
            <w:pStyle w:val="C9BBC29C064C4C92BC1356AB5FB05963"/>
          </w:pPr>
          <w:r>
            <w:t>Sincerely</w:t>
          </w:r>
        </w:p>
      </w:docPartBody>
    </w:docPart>
    <w:docPart>
      <w:docPartPr>
        <w:name w:val="1C9C70D3EB2342B1A7D9137D33C0D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82A57-22AE-4704-B5EE-CA2DF7CABCD2}"/>
      </w:docPartPr>
      <w:docPartBody>
        <w:p w:rsidR="00BD2E3E" w:rsidRDefault="00E3507A">
          <w:pPr>
            <w:pStyle w:val="1C9C70D3EB2342B1A7D9137D33C0D35E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07A"/>
    <w:rsid w:val="00A9224D"/>
    <w:rsid w:val="00BD2E3E"/>
    <w:rsid w:val="00C276F3"/>
    <w:rsid w:val="00E3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CBCF19A7374043A641FF639C65DE12">
    <w:name w:val="CDCBCF19A7374043A641FF639C65DE12"/>
  </w:style>
  <w:style w:type="paragraph" w:customStyle="1" w:styleId="0091AD418E1948AABD96062F7902B9D0">
    <w:name w:val="0091AD418E1948AABD96062F7902B9D0"/>
  </w:style>
  <w:style w:type="paragraph" w:customStyle="1" w:styleId="3DC83B680B434057A8F8FC1C5E4C11BD">
    <w:name w:val="3DC83B680B434057A8F8FC1C5E4C11BD"/>
  </w:style>
  <w:style w:type="paragraph" w:customStyle="1" w:styleId="ABB06BE4440F46E7849004A5C45C6204">
    <w:name w:val="ABB06BE4440F46E7849004A5C45C6204"/>
  </w:style>
  <w:style w:type="paragraph" w:customStyle="1" w:styleId="9B141D38CB08439EB305F2C0E935C6EF">
    <w:name w:val="9B141D38CB08439EB305F2C0E935C6EF"/>
  </w:style>
  <w:style w:type="paragraph" w:customStyle="1" w:styleId="F9D2A86388D545CD88431019F5426B79">
    <w:name w:val="F9D2A86388D545CD88431019F5426B79"/>
  </w:style>
  <w:style w:type="paragraph" w:customStyle="1" w:styleId="DA4D16EEEFB14690AE3CE0FDD0C20918">
    <w:name w:val="DA4D16EEEFB14690AE3CE0FDD0C20918"/>
  </w:style>
  <w:style w:type="paragraph" w:customStyle="1" w:styleId="73B26B18125D4236A935CEBDE0EA19B1">
    <w:name w:val="73B26B18125D4236A935CEBDE0EA19B1"/>
  </w:style>
  <w:style w:type="paragraph" w:customStyle="1" w:styleId="696CD54A3A0F4955B0AB4E8A153A99C4">
    <w:name w:val="696CD54A3A0F4955B0AB4E8A153A99C4"/>
  </w:style>
  <w:style w:type="paragraph" w:customStyle="1" w:styleId="240E9EF7F0994A9E9202F8EE79A8ECF4">
    <w:name w:val="240E9EF7F0994A9E9202F8EE79A8ECF4"/>
  </w:style>
  <w:style w:type="paragraph" w:customStyle="1" w:styleId="925ECE32510946D08BEBCD5193080315">
    <w:name w:val="925ECE32510946D08BEBCD5193080315"/>
  </w:style>
  <w:style w:type="paragraph" w:customStyle="1" w:styleId="C9BBC29C064C4C92BC1356AB5FB05963">
    <w:name w:val="C9BBC29C064C4C92BC1356AB5FB05963"/>
  </w:style>
  <w:style w:type="paragraph" w:customStyle="1" w:styleId="1C9C70D3EB2342B1A7D9137D33C0D35E">
    <w:name w:val="1C9C70D3EB2342B1A7D9137D33C0D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Public Safety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 letter (blue)</Template>
  <TotalTime>3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Agapitus Iboro</dc:creator>
  <cp:keywords/>
  <dc:description/>
  <cp:lastModifiedBy>Agapitus Iboro</cp:lastModifiedBy>
  <cp:revision>3</cp:revision>
  <dcterms:created xsi:type="dcterms:W3CDTF">2018-03-29T19:26:00Z</dcterms:created>
  <dcterms:modified xsi:type="dcterms:W3CDTF">2019-10-20T01:32:00Z</dcterms:modified>
</cp:coreProperties>
</file>
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829F0" w14:textId="11A5E3DB" w:rsidR="000B4374" w:rsidRPr="00006A56" w:rsidRDefault="00A560F6" w:rsidP="006148A9">
      <w:pPr>
        <w:pStyle w:val="ContactInfo"/>
        <w:spacing w:before="0" w:after="0" w:line="240" w:lineRule="auto"/>
        <w:contextualSpacing w:val="0"/>
        <w:jc w:val="center"/>
        <w:rPr>
          <w:rFonts w:ascii="Garamond" w:hAnsi="Garamond"/>
          <w:sz w:val="28"/>
          <w:szCs w:val="28"/>
        </w:rPr>
      </w:pPr>
      <w:bookmarkStart w:id="0" w:name="_Hlk50346335"/>
      <w:r w:rsidRPr="00006A56">
        <w:rPr>
          <w:rFonts w:ascii="Garamond" w:hAnsi="Garamond"/>
          <w:sz w:val="28"/>
          <w:szCs w:val="28"/>
        </w:rPr>
        <w:t>Agapitus</w:t>
      </w:r>
      <w:r w:rsidR="00525CB6" w:rsidRPr="00006A56">
        <w:rPr>
          <w:rFonts w:ascii="Garamond" w:hAnsi="Garamond"/>
          <w:sz w:val="28"/>
          <w:szCs w:val="28"/>
        </w:rPr>
        <w:t xml:space="preserve"> Iboro</w:t>
      </w:r>
    </w:p>
    <w:p w14:paraId="578075E5" w14:textId="09FE353B" w:rsidR="004E5507" w:rsidRPr="00006A56" w:rsidRDefault="00041C4E" w:rsidP="00041C4E">
      <w:pPr>
        <w:pStyle w:val="ContactInfo"/>
        <w:spacing w:before="0" w:after="0" w:line="240" w:lineRule="auto"/>
        <w:contextualSpacing w:val="0"/>
        <w:jc w:val="center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Atlanta Ga 30318</w:t>
      </w:r>
    </w:p>
    <w:p w14:paraId="7637B026" w14:textId="02602724" w:rsidR="00830C66" w:rsidRPr="00006A56" w:rsidRDefault="00306C93" w:rsidP="008F785B">
      <w:pPr>
        <w:pStyle w:val="ContactInfo"/>
        <w:tabs>
          <w:tab w:val="left" w:pos="5475"/>
        </w:tabs>
        <w:spacing w:before="0" w:after="0" w:line="240" w:lineRule="auto"/>
        <w:contextualSpacing w:val="0"/>
        <w:jc w:val="center"/>
        <w:rPr>
          <w:rStyle w:val="Hyperlink"/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770</w:t>
      </w:r>
      <w:r w:rsidR="004B40AA" w:rsidRPr="00006A56">
        <w:rPr>
          <w:rFonts w:ascii="Garamond" w:hAnsi="Garamond"/>
          <w:sz w:val="24"/>
          <w:szCs w:val="24"/>
        </w:rPr>
        <w:t>-</w:t>
      </w:r>
      <w:r>
        <w:rPr>
          <w:rFonts w:ascii="Garamond" w:hAnsi="Garamond"/>
          <w:sz w:val="24"/>
          <w:szCs w:val="24"/>
        </w:rPr>
        <w:t>318</w:t>
      </w:r>
      <w:r w:rsidR="004B40AA" w:rsidRPr="00006A56">
        <w:rPr>
          <w:rFonts w:ascii="Garamond" w:hAnsi="Garamond"/>
          <w:sz w:val="24"/>
          <w:szCs w:val="24"/>
        </w:rPr>
        <w:t>-</w:t>
      </w:r>
      <w:r>
        <w:rPr>
          <w:rFonts w:ascii="Garamond" w:hAnsi="Garamond"/>
          <w:sz w:val="24"/>
          <w:szCs w:val="24"/>
        </w:rPr>
        <w:t>3840</w:t>
      </w:r>
      <w:r w:rsidR="00830C66" w:rsidRPr="00006A56">
        <w:rPr>
          <w:rFonts w:ascii="Garamond" w:hAnsi="Garamond"/>
          <w:sz w:val="24"/>
          <w:szCs w:val="24"/>
        </w:rPr>
        <w:t xml:space="preserve"> |</w:t>
      </w:r>
      <w:r w:rsidR="00D3590B" w:rsidRPr="00006A56">
        <w:rPr>
          <w:rFonts w:ascii="Garamond" w:hAnsi="Garamond"/>
          <w:sz w:val="24"/>
          <w:szCs w:val="24"/>
        </w:rPr>
        <w:t xml:space="preserve"> </w:t>
      </w:r>
      <w:hyperlink r:id="rId8" w:history="1">
        <w:r w:rsidR="00627D44" w:rsidRPr="00006A56">
          <w:rPr>
            <w:rStyle w:val="Hyperlink"/>
            <w:rFonts w:ascii="Garamond" w:hAnsi="Garamond"/>
            <w:sz w:val="24"/>
            <w:szCs w:val="24"/>
          </w:rPr>
          <w:t>agapedesantus@gmail.com</w:t>
        </w:r>
      </w:hyperlink>
      <w:r w:rsidR="00627D44" w:rsidRPr="00006A56">
        <w:rPr>
          <w:rFonts w:ascii="Garamond" w:hAnsi="Garamond"/>
          <w:sz w:val="24"/>
          <w:szCs w:val="24"/>
        </w:rPr>
        <w:t xml:space="preserve"> </w:t>
      </w:r>
      <w:r w:rsidR="00843A26">
        <w:rPr>
          <w:rFonts w:ascii="Garamond" w:hAnsi="Garamond"/>
          <w:sz w:val="24"/>
          <w:szCs w:val="24"/>
        </w:rPr>
        <w:t>|</w:t>
      </w:r>
      <w:r w:rsidR="008E2629">
        <w:rPr>
          <w:rFonts w:ascii="Garamond" w:hAnsi="Garamond"/>
          <w:sz w:val="24"/>
          <w:szCs w:val="24"/>
        </w:rPr>
        <w:t>LinkedIn</w:t>
      </w:r>
    </w:p>
    <w:p w14:paraId="1D5A783B" w14:textId="77777777" w:rsidR="005A024D" w:rsidRPr="00006A56" w:rsidRDefault="005A024D" w:rsidP="006148A9">
      <w:pPr>
        <w:pStyle w:val="ContactInfo"/>
        <w:tabs>
          <w:tab w:val="left" w:pos="5475"/>
        </w:tabs>
        <w:spacing w:before="0" w:after="0" w:line="240" w:lineRule="auto"/>
        <w:contextualSpacing w:val="0"/>
        <w:jc w:val="center"/>
        <w:rPr>
          <w:rFonts w:ascii="Garamond" w:hAnsi="Garamond"/>
          <w:sz w:val="24"/>
          <w:szCs w:val="24"/>
        </w:rPr>
      </w:pPr>
    </w:p>
    <w:p w14:paraId="516D9977" w14:textId="77777777" w:rsidR="00525CB6" w:rsidRPr="00006A56" w:rsidRDefault="005811D5" w:rsidP="006148A9">
      <w:pPr>
        <w:pStyle w:val="Heading1"/>
        <w:spacing w:before="0" w:after="0" w:line="240" w:lineRule="auto"/>
        <w:rPr>
          <w:rFonts w:ascii="Garamond" w:hAnsi="Garamond"/>
          <w:sz w:val="24"/>
          <w:szCs w:val="24"/>
        </w:rPr>
      </w:pPr>
      <w:sdt>
        <w:sdtPr>
          <w:rPr>
            <w:rFonts w:ascii="Garamond" w:hAnsi="Garamond"/>
            <w:sz w:val="24"/>
            <w:szCs w:val="24"/>
          </w:rPr>
          <w:alias w:val="Summary:"/>
          <w:tag w:val="Summary:"/>
          <w:id w:val="-1062706221"/>
          <w:placeholder>
            <w:docPart w:val="208BE7589D3C465CBF75BE2A23648D42"/>
          </w:placeholder>
          <w:temporary/>
          <w:showingPlcHdr/>
          <w15:appearance w15:val="hidden"/>
        </w:sdtPr>
        <w:sdtEndPr/>
        <w:sdtContent>
          <w:r w:rsidR="00525CB6" w:rsidRPr="00006A56">
            <w:rPr>
              <w:rFonts w:ascii="Garamond" w:hAnsi="Garamond"/>
              <w:sz w:val="24"/>
              <w:szCs w:val="24"/>
            </w:rPr>
            <w:t>Summary</w:t>
          </w:r>
        </w:sdtContent>
      </w:sdt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2" w:type="dxa"/>
          <w:right w:w="115" w:type="dxa"/>
        </w:tblCellMar>
        <w:tblLook w:val="0620" w:firstRow="1" w:lastRow="0" w:firstColumn="0" w:lastColumn="0" w:noHBand="1" w:noVBand="1"/>
        <w:tblDescription w:val="Layout table to enter summary"/>
      </w:tblPr>
      <w:tblGrid>
        <w:gridCol w:w="9360"/>
      </w:tblGrid>
      <w:tr w:rsidR="00525CB6" w:rsidRPr="00006A56" w14:paraId="29D3A86B" w14:textId="77777777" w:rsidTr="005D08B3">
        <w:tc>
          <w:tcPr>
            <w:tcW w:w="8640" w:type="dxa"/>
          </w:tcPr>
          <w:p w14:paraId="74A54737" w14:textId="11AE1B60" w:rsidR="006F7C17" w:rsidRPr="00006A56" w:rsidRDefault="00495D02" w:rsidP="006148A9">
            <w:pPr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E</w:t>
            </w:r>
            <w:r w:rsidR="00B116A8" w:rsidRPr="00006A56">
              <w:rPr>
                <w:rFonts w:ascii="Garamond" w:hAnsi="Garamond"/>
                <w:sz w:val="24"/>
                <w:szCs w:val="24"/>
              </w:rPr>
              <w:t>xperienced</w:t>
            </w:r>
            <w:r w:rsidR="0052779A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52779A">
              <w:rPr>
                <w:rFonts w:ascii="Garamond" w:hAnsi="Garamond"/>
                <w:sz w:val="24"/>
                <w:szCs w:val="24"/>
              </w:rPr>
              <w:t>self-taught</w:t>
            </w:r>
            <w:r w:rsidR="00786F78">
              <w:rPr>
                <w:rFonts w:ascii="Garamond" w:hAnsi="Garamond"/>
                <w:sz w:val="24"/>
                <w:szCs w:val="24"/>
              </w:rPr>
              <w:t xml:space="preserve"> professional </w:t>
            </w:r>
            <w:r w:rsidR="008F785B" w:rsidRPr="00006A56">
              <w:rPr>
                <w:rFonts w:ascii="Garamond" w:hAnsi="Garamond"/>
                <w:sz w:val="24"/>
                <w:szCs w:val="24"/>
              </w:rPr>
              <w:t xml:space="preserve">seeking </w:t>
            </w:r>
            <w:r w:rsidR="00F77D5F">
              <w:rPr>
                <w:rFonts w:ascii="Garamond" w:hAnsi="Garamond"/>
                <w:sz w:val="24"/>
                <w:szCs w:val="24"/>
              </w:rPr>
              <w:t>onsite/</w:t>
            </w:r>
            <w:r w:rsidR="00F77D5F" w:rsidRPr="00006A56">
              <w:rPr>
                <w:rFonts w:ascii="Garamond" w:hAnsi="Garamond"/>
                <w:sz w:val="24"/>
                <w:szCs w:val="24"/>
              </w:rPr>
              <w:t>remote position</w:t>
            </w:r>
            <w:r w:rsidR="00080FBD">
              <w:rPr>
                <w:rFonts w:ascii="Garamond" w:hAnsi="Garamond"/>
                <w:sz w:val="24"/>
                <w:szCs w:val="24"/>
              </w:rPr>
              <w:t>. Detail-oriented,</w:t>
            </w:r>
            <w:r w:rsidR="008F785B" w:rsidRPr="00006A56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B116A8" w:rsidRPr="00006A56">
              <w:rPr>
                <w:rFonts w:ascii="Garamond" w:hAnsi="Garamond"/>
                <w:sz w:val="24"/>
                <w:szCs w:val="24"/>
              </w:rPr>
              <w:t xml:space="preserve">with </w:t>
            </w:r>
            <w:r w:rsidR="00786F78">
              <w:rPr>
                <w:rFonts w:ascii="Garamond" w:hAnsi="Garamond"/>
                <w:sz w:val="24"/>
                <w:szCs w:val="24"/>
              </w:rPr>
              <w:t>e</w:t>
            </w:r>
            <w:r w:rsidR="00AB6D7F">
              <w:rPr>
                <w:rFonts w:ascii="Garamond" w:hAnsi="Garamond"/>
                <w:sz w:val="24"/>
                <w:szCs w:val="24"/>
              </w:rPr>
              <w:t>xceptional</w:t>
            </w:r>
            <w:r w:rsidR="00B116A8" w:rsidRPr="00006A56">
              <w:rPr>
                <w:rFonts w:ascii="Garamond" w:hAnsi="Garamond"/>
                <w:sz w:val="24"/>
                <w:szCs w:val="24"/>
              </w:rPr>
              <w:t xml:space="preserve"> troubleshooting</w:t>
            </w:r>
            <w:r w:rsidR="00CD1B14">
              <w:rPr>
                <w:rFonts w:ascii="Garamond" w:hAnsi="Garamond"/>
                <w:sz w:val="24"/>
                <w:szCs w:val="24"/>
              </w:rPr>
              <w:t xml:space="preserve">, </w:t>
            </w:r>
            <w:r w:rsidR="00F77D5F">
              <w:rPr>
                <w:rFonts w:ascii="Garamond" w:hAnsi="Garamond"/>
                <w:sz w:val="24"/>
                <w:szCs w:val="24"/>
              </w:rPr>
              <w:t xml:space="preserve">and </w:t>
            </w:r>
            <w:r w:rsidR="00CD1B14">
              <w:rPr>
                <w:rFonts w:ascii="Garamond" w:hAnsi="Garamond"/>
                <w:sz w:val="24"/>
                <w:szCs w:val="24"/>
              </w:rPr>
              <w:t xml:space="preserve">analytical </w:t>
            </w:r>
            <w:r w:rsidR="008D4F3A">
              <w:rPr>
                <w:rFonts w:ascii="Garamond" w:hAnsi="Garamond"/>
                <w:sz w:val="24"/>
                <w:szCs w:val="24"/>
              </w:rPr>
              <w:t>skills</w:t>
            </w:r>
            <w:r w:rsidR="007F488C">
              <w:rPr>
                <w:rFonts w:ascii="Garamond" w:hAnsi="Garamond"/>
                <w:sz w:val="24"/>
                <w:szCs w:val="24"/>
              </w:rPr>
              <w:t>.</w:t>
            </w:r>
            <w:r w:rsidR="00EA17D7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FE0F2B">
              <w:rPr>
                <w:rFonts w:ascii="Garamond" w:hAnsi="Garamond"/>
                <w:sz w:val="24"/>
                <w:szCs w:val="24"/>
              </w:rPr>
              <w:t>C</w:t>
            </w:r>
            <w:r w:rsidR="00E844F0" w:rsidRPr="00006A56">
              <w:rPr>
                <w:rFonts w:ascii="Garamond" w:hAnsi="Garamond"/>
                <w:sz w:val="24"/>
                <w:szCs w:val="24"/>
              </w:rPr>
              <w:t>ommunicat</w:t>
            </w:r>
            <w:r w:rsidR="00E844F0">
              <w:rPr>
                <w:rFonts w:ascii="Garamond" w:hAnsi="Garamond"/>
                <w:sz w:val="24"/>
                <w:szCs w:val="24"/>
              </w:rPr>
              <w:t>es</w:t>
            </w:r>
            <w:r w:rsidR="003F29DD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963012">
              <w:rPr>
                <w:rFonts w:ascii="Garamond" w:hAnsi="Garamond"/>
                <w:sz w:val="24"/>
                <w:szCs w:val="24"/>
              </w:rPr>
              <w:t>perfectly</w:t>
            </w:r>
            <w:r w:rsidR="00555427">
              <w:rPr>
                <w:rFonts w:ascii="Garamond" w:hAnsi="Garamond"/>
                <w:sz w:val="24"/>
                <w:szCs w:val="24"/>
              </w:rPr>
              <w:t>,</w:t>
            </w:r>
            <w:r w:rsidR="00E844F0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4A6F65">
              <w:rPr>
                <w:rFonts w:ascii="Garamond" w:hAnsi="Garamond"/>
                <w:sz w:val="24"/>
                <w:szCs w:val="24"/>
              </w:rPr>
              <w:t xml:space="preserve">works well </w:t>
            </w:r>
            <w:r w:rsidR="003F29DD">
              <w:rPr>
                <w:rFonts w:ascii="Garamond" w:hAnsi="Garamond"/>
                <w:sz w:val="24"/>
                <w:szCs w:val="24"/>
              </w:rPr>
              <w:t>individually</w:t>
            </w:r>
            <w:r w:rsidR="00A25F7F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4A6F65">
              <w:rPr>
                <w:rFonts w:ascii="Garamond" w:hAnsi="Garamond"/>
                <w:sz w:val="24"/>
                <w:szCs w:val="24"/>
              </w:rPr>
              <w:t xml:space="preserve">and </w:t>
            </w:r>
            <w:r w:rsidR="00A25F7F">
              <w:rPr>
                <w:rFonts w:ascii="Garamond" w:hAnsi="Garamond"/>
                <w:sz w:val="24"/>
                <w:szCs w:val="24"/>
              </w:rPr>
              <w:t>with a team</w:t>
            </w:r>
            <w:r w:rsidR="00476A92">
              <w:rPr>
                <w:rFonts w:ascii="Garamond" w:hAnsi="Garamond"/>
                <w:sz w:val="24"/>
                <w:szCs w:val="24"/>
              </w:rPr>
              <w:t>.</w:t>
            </w:r>
          </w:p>
          <w:p w14:paraId="03A9F2C9" w14:textId="77777777" w:rsidR="003573D5" w:rsidRPr="00006A56" w:rsidRDefault="003573D5" w:rsidP="006148A9">
            <w:pPr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490A2C5A" w14:textId="77777777" w:rsidR="00525CB6" w:rsidRPr="00006A56" w:rsidRDefault="005811D5" w:rsidP="006148A9">
      <w:pPr>
        <w:pStyle w:val="Heading1"/>
        <w:spacing w:before="0" w:after="0" w:line="240" w:lineRule="auto"/>
        <w:rPr>
          <w:rFonts w:ascii="Garamond" w:hAnsi="Garamond"/>
          <w:sz w:val="24"/>
          <w:szCs w:val="24"/>
        </w:rPr>
      </w:pPr>
      <w:sdt>
        <w:sdtPr>
          <w:rPr>
            <w:rFonts w:ascii="Garamond" w:hAnsi="Garamond"/>
            <w:sz w:val="24"/>
            <w:szCs w:val="24"/>
          </w:rPr>
          <w:alias w:val="Experience:"/>
          <w:tag w:val="Experience:"/>
          <w:id w:val="1922599604"/>
          <w:placeholder>
            <w:docPart w:val="48AC3B979CB94C43BDDB0906FD52AEA3"/>
          </w:placeholder>
          <w:temporary/>
          <w:showingPlcHdr/>
          <w15:appearance w15:val="hidden"/>
        </w:sdtPr>
        <w:sdtEndPr/>
        <w:sdtContent>
          <w:r w:rsidR="00525CB6" w:rsidRPr="00006A56">
            <w:rPr>
              <w:rFonts w:ascii="Garamond" w:hAnsi="Garamond"/>
              <w:sz w:val="24"/>
              <w:szCs w:val="24"/>
            </w:rPr>
            <w:t>Experience</w:t>
          </w:r>
        </w:sdtContent>
      </w:sdt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6963"/>
        <w:gridCol w:w="2397"/>
      </w:tblGrid>
      <w:tr w:rsidR="00525CB6" w:rsidRPr="00006A56" w14:paraId="563EC78A" w14:textId="77777777" w:rsidTr="00293D7E">
        <w:trPr>
          <w:trHeight w:val="216"/>
        </w:trPr>
        <w:tc>
          <w:tcPr>
            <w:tcW w:w="6963" w:type="dxa"/>
          </w:tcPr>
          <w:p w14:paraId="0B75FB74" w14:textId="183F03E4" w:rsidR="00021546" w:rsidRPr="00006A56" w:rsidRDefault="00F73661" w:rsidP="006148A9">
            <w:pPr>
              <w:pStyle w:val="Heading2"/>
              <w:spacing w:before="0" w:after="0" w:line="240" w:lineRule="auto"/>
              <w:ind w:left="0"/>
              <w:rPr>
                <w:rFonts w:ascii="Garamond" w:hAnsi="Garamond"/>
                <w:b w:val="0"/>
                <w:sz w:val="24"/>
                <w:szCs w:val="24"/>
              </w:rPr>
            </w:pPr>
            <w:r w:rsidRPr="00006A56">
              <w:rPr>
                <w:rFonts w:ascii="Garamond" w:hAnsi="Garamond"/>
                <w:b w:val="0"/>
                <w:sz w:val="24"/>
                <w:szCs w:val="24"/>
              </w:rPr>
              <w:t xml:space="preserve">Remote </w:t>
            </w:r>
            <w:r w:rsidR="00293D7E" w:rsidRPr="00006A56">
              <w:rPr>
                <w:rFonts w:ascii="Garamond" w:hAnsi="Garamond"/>
                <w:b w:val="0"/>
                <w:sz w:val="24"/>
                <w:szCs w:val="24"/>
              </w:rPr>
              <w:t>Jr. Database Developer</w:t>
            </w:r>
          </w:p>
          <w:p w14:paraId="07CF5F9F" w14:textId="6A975137" w:rsidR="00021546" w:rsidRPr="00006A56" w:rsidRDefault="00293D7E" w:rsidP="006148A9">
            <w:pPr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006A56">
              <w:rPr>
                <w:rFonts w:ascii="Garamond" w:hAnsi="Garamond"/>
                <w:sz w:val="24"/>
                <w:szCs w:val="24"/>
              </w:rPr>
              <w:t>A</w:t>
            </w:r>
            <w:r w:rsidR="008320C4" w:rsidRPr="00006A56">
              <w:rPr>
                <w:rFonts w:ascii="Garamond" w:hAnsi="Garamond"/>
                <w:sz w:val="24"/>
                <w:szCs w:val="24"/>
              </w:rPr>
              <w:t>VELEAD</w:t>
            </w:r>
          </w:p>
          <w:p w14:paraId="2654602C" w14:textId="3A790D8F" w:rsidR="00801063" w:rsidRPr="00006A56" w:rsidRDefault="00293D7E" w:rsidP="00801063">
            <w:pPr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006A56">
              <w:rPr>
                <w:rFonts w:ascii="Garamond" w:hAnsi="Garamond"/>
                <w:sz w:val="24"/>
                <w:szCs w:val="24"/>
              </w:rPr>
              <w:t>Atlanta</w:t>
            </w:r>
            <w:r w:rsidR="00B9270A" w:rsidRPr="00006A56">
              <w:rPr>
                <w:rFonts w:ascii="Garamond" w:hAnsi="Garamond"/>
                <w:sz w:val="24"/>
                <w:szCs w:val="24"/>
              </w:rPr>
              <w:t xml:space="preserve"> </w:t>
            </w:r>
            <w:r w:rsidR="00B81AFA" w:rsidRPr="00006A56">
              <w:rPr>
                <w:rFonts w:ascii="Garamond" w:hAnsi="Garamond"/>
                <w:sz w:val="24"/>
                <w:szCs w:val="24"/>
              </w:rPr>
              <w:t>Georgia, United States</w:t>
            </w:r>
          </w:p>
        </w:tc>
        <w:tc>
          <w:tcPr>
            <w:tcW w:w="2397" w:type="dxa"/>
          </w:tcPr>
          <w:p w14:paraId="0DFA4BE8" w14:textId="10A464C0" w:rsidR="00525CB6" w:rsidRPr="00006A56" w:rsidRDefault="00293D7E" w:rsidP="006148A9">
            <w:pPr>
              <w:pStyle w:val="Dates"/>
              <w:spacing w:before="0" w:after="0" w:line="240" w:lineRule="auto"/>
              <w:rPr>
                <w:rFonts w:ascii="Garamond" w:hAnsi="Garamond"/>
                <w:i/>
                <w:sz w:val="24"/>
                <w:szCs w:val="24"/>
              </w:rPr>
            </w:pPr>
            <w:r w:rsidRPr="00006A56">
              <w:rPr>
                <w:rFonts w:ascii="Garamond" w:hAnsi="Garamond"/>
                <w:i/>
                <w:sz w:val="24"/>
                <w:szCs w:val="24"/>
              </w:rPr>
              <w:t>Sep</w:t>
            </w:r>
            <w:r w:rsidR="00525CB6" w:rsidRPr="00006A56">
              <w:rPr>
                <w:rFonts w:ascii="Garamond" w:hAnsi="Garamond"/>
                <w:i/>
                <w:sz w:val="24"/>
                <w:szCs w:val="24"/>
              </w:rPr>
              <w:t xml:space="preserve"> </w:t>
            </w:r>
            <w:r w:rsidR="00423298" w:rsidRPr="00006A56">
              <w:rPr>
                <w:rFonts w:ascii="Garamond" w:hAnsi="Garamond"/>
                <w:i/>
                <w:sz w:val="24"/>
                <w:szCs w:val="24"/>
              </w:rPr>
              <w:t>202</w:t>
            </w:r>
            <w:r w:rsidR="00713111" w:rsidRPr="00006A56">
              <w:rPr>
                <w:rFonts w:ascii="Garamond" w:hAnsi="Garamond"/>
                <w:i/>
                <w:sz w:val="24"/>
                <w:szCs w:val="24"/>
              </w:rPr>
              <w:t>0</w:t>
            </w:r>
            <w:r w:rsidR="004575BB" w:rsidRPr="00006A56">
              <w:rPr>
                <w:rFonts w:ascii="Garamond" w:hAnsi="Garamond"/>
                <w:i/>
                <w:sz w:val="24"/>
                <w:szCs w:val="24"/>
              </w:rPr>
              <w:t xml:space="preserve"> </w:t>
            </w:r>
            <w:r w:rsidR="00D37E90" w:rsidRPr="00006A56">
              <w:rPr>
                <w:rFonts w:ascii="Garamond" w:hAnsi="Garamond"/>
                <w:i/>
                <w:sz w:val="24"/>
                <w:szCs w:val="24"/>
              </w:rPr>
              <w:t>–</w:t>
            </w:r>
            <w:r w:rsidR="004575BB" w:rsidRPr="00006A56">
              <w:rPr>
                <w:rFonts w:ascii="Garamond" w:hAnsi="Garamond"/>
                <w:i/>
                <w:sz w:val="24"/>
                <w:szCs w:val="24"/>
              </w:rPr>
              <w:t xml:space="preserve"> </w:t>
            </w:r>
            <w:r w:rsidR="00DD31B1">
              <w:rPr>
                <w:rFonts w:ascii="Garamond" w:hAnsi="Garamond"/>
                <w:i/>
                <w:sz w:val="24"/>
                <w:szCs w:val="24"/>
              </w:rPr>
              <w:t>May 2021</w:t>
            </w:r>
          </w:p>
        </w:tc>
      </w:tr>
    </w:tbl>
    <w:p w14:paraId="445B847E" w14:textId="764B6326" w:rsidR="00293D7E" w:rsidRPr="00006A56" w:rsidRDefault="00293D7E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 xml:space="preserve">Works on </w:t>
      </w:r>
      <w:r w:rsidR="001B7129" w:rsidRPr="00006A56">
        <w:rPr>
          <w:rFonts w:ascii="Garamond" w:hAnsi="Garamond"/>
          <w:sz w:val="24"/>
          <w:szCs w:val="24"/>
        </w:rPr>
        <w:t>client’s</w:t>
      </w:r>
      <w:r w:rsidRPr="00006A56">
        <w:rPr>
          <w:rFonts w:ascii="Garamond" w:hAnsi="Garamond"/>
          <w:sz w:val="24"/>
          <w:szCs w:val="24"/>
        </w:rPr>
        <w:t xml:space="preserve"> data reporting needs</w:t>
      </w:r>
    </w:p>
    <w:p w14:paraId="05F6B7D2" w14:textId="7649BB88" w:rsidR="00293D7E" w:rsidRPr="00006A56" w:rsidRDefault="00293D7E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 xml:space="preserve">Responsible for developing reports and data extracts using </w:t>
      </w:r>
      <w:r w:rsidR="001B7129" w:rsidRPr="00006A56">
        <w:rPr>
          <w:rFonts w:ascii="Garamond" w:hAnsi="Garamond"/>
          <w:sz w:val="24"/>
          <w:szCs w:val="24"/>
        </w:rPr>
        <w:t>C</w:t>
      </w:r>
      <w:r w:rsidRPr="00006A56">
        <w:rPr>
          <w:rFonts w:ascii="Garamond" w:hAnsi="Garamond"/>
          <w:sz w:val="24"/>
          <w:szCs w:val="24"/>
        </w:rPr>
        <w:t xml:space="preserve">erner </w:t>
      </w:r>
      <w:r w:rsidR="001B7129" w:rsidRPr="00006A56">
        <w:rPr>
          <w:rFonts w:ascii="Garamond" w:hAnsi="Garamond"/>
          <w:sz w:val="24"/>
          <w:szCs w:val="24"/>
        </w:rPr>
        <w:t>C</w:t>
      </w:r>
      <w:r w:rsidRPr="00006A56">
        <w:rPr>
          <w:rFonts w:ascii="Garamond" w:hAnsi="Garamond"/>
          <w:sz w:val="24"/>
          <w:szCs w:val="24"/>
        </w:rPr>
        <w:t xml:space="preserve">ommand </w:t>
      </w:r>
      <w:r w:rsidR="001B7129" w:rsidRPr="00006A56">
        <w:rPr>
          <w:rFonts w:ascii="Garamond" w:hAnsi="Garamond"/>
          <w:sz w:val="24"/>
          <w:szCs w:val="24"/>
        </w:rPr>
        <w:t>L</w:t>
      </w:r>
      <w:r w:rsidRPr="00006A56">
        <w:rPr>
          <w:rFonts w:ascii="Garamond" w:hAnsi="Garamond"/>
          <w:sz w:val="24"/>
          <w:szCs w:val="24"/>
        </w:rPr>
        <w:t>anguage (CCL)</w:t>
      </w:r>
    </w:p>
    <w:p w14:paraId="64F6AD95" w14:textId="3CE85614" w:rsidR="00293D7E" w:rsidRPr="00006A56" w:rsidRDefault="00293D7E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 xml:space="preserve">Collaborate with senior level </w:t>
      </w:r>
      <w:r w:rsidR="001B7129" w:rsidRPr="00006A56">
        <w:rPr>
          <w:rFonts w:ascii="Garamond" w:hAnsi="Garamond"/>
          <w:sz w:val="24"/>
          <w:szCs w:val="24"/>
        </w:rPr>
        <w:t>engineers</w:t>
      </w:r>
      <w:r w:rsidRPr="00006A56">
        <w:rPr>
          <w:rFonts w:ascii="Garamond" w:hAnsi="Garamond"/>
          <w:sz w:val="24"/>
          <w:szCs w:val="24"/>
        </w:rPr>
        <w:t xml:space="preserve"> to gather data specifications, provide input design architecture</w:t>
      </w:r>
    </w:p>
    <w:p w14:paraId="666E131B" w14:textId="1746BBBE" w:rsidR="00293D7E" w:rsidRPr="00006A56" w:rsidRDefault="00293D7E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Performs necessary coding</w:t>
      </w:r>
    </w:p>
    <w:p w14:paraId="27DFD4D1" w14:textId="1A09859B" w:rsidR="00293D7E" w:rsidRPr="00006A56" w:rsidRDefault="00293D7E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Coordinate with stakeholders to validate output</w:t>
      </w:r>
    </w:p>
    <w:p w14:paraId="50F41FE1" w14:textId="0049F41C" w:rsidR="00293D7E" w:rsidRPr="00006A56" w:rsidRDefault="00293D7E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Experience working with relational databases</w:t>
      </w:r>
    </w:p>
    <w:p w14:paraId="4077DF4B" w14:textId="50958153" w:rsidR="00293D7E" w:rsidRPr="00006A56" w:rsidRDefault="00293D7E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Experience working with SQL</w:t>
      </w:r>
    </w:p>
    <w:p w14:paraId="51BE10F1" w14:textId="21905230" w:rsidR="00293D7E" w:rsidRPr="00006A56" w:rsidRDefault="001B7129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 xml:space="preserve">Collaborate </w:t>
      </w:r>
      <w:r w:rsidR="00293D7E" w:rsidRPr="00006A56">
        <w:rPr>
          <w:rFonts w:ascii="Garamond" w:hAnsi="Garamond"/>
          <w:sz w:val="24"/>
          <w:szCs w:val="24"/>
        </w:rPr>
        <w:t>with team members in a remote setting</w:t>
      </w:r>
    </w:p>
    <w:p w14:paraId="039CDF72" w14:textId="7ED3625C" w:rsidR="00293D7E" w:rsidRPr="00006A56" w:rsidRDefault="001B7129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 xml:space="preserve">Partakes in on </w:t>
      </w:r>
      <w:r w:rsidR="00293D7E" w:rsidRPr="00006A56">
        <w:rPr>
          <w:rFonts w:ascii="Garamond" w:hAnsi="Garamond"/>
          <w:sz w:val="24"/>
          <w:szCs w:val="24"/>
        </w:rPr>
        <w:t>call rotation</w:t>
      </w:r>
    </w:p>
    <w:p w14:paraId="406EFF26" w14:textId="0BD217EB" w:rsidR="00293D7E" w:rsidRDefault="00293D7E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 xml:space="preserve">Works in accordance </w:t>
      </w:r>
      <w:r w:rsidR="001B7129" w:rsidRPr="00006A56">
        <w:rPr>
          <w:rFonts w:ascii="Garamond" w:hAnsi="Garamond"/>
          <w:sz w:val="24"/>
          <w:szCs w:val="24"/>
        </w:rPr>
        <w:t>with</w:t>
      </w:r>
      <w:r w:rsidRPr="00006A56">
        <w:rPr>
          <w:rFonts w:ascii="Garamond" w:hAnsi="Garamond"/>
          <w:sz w:val="24"/>
          <w:szCs w:val="24"/>
        </w:rPr>
        <w:t xml:space="preserve"> policies of </w:t>
      </w:r>
      <w:r w:rsidR="001B7129" w:rsidRPr="00006A56">
        <w:rPr>
          <w:rFonts w:ascii="Garamond" w:hAnsi="Garamond"/>
          <w:sz w:val="24"/>
          <w:szCs w:val="24"/>
        </w:rPr>
        <w:t>AVELEAD</w:t>
      </w:r>
    </w:p>
    <w:p w14:paraId="15EC433A" w14:textId="750F4B6D" w:rsidR="00315C95" w:rsidRDefault="00315C95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Communicated, had meetings and presentations on </w:t>
      </w:r>
      <w:r w:rsidR="00C51C3C">
        <w:rPr>
          <w:rFonts w:ascii="Garamond" w:hAnsi="Garamond"/>
          <w:sz w:val="24"/>
          <w:szCs w:val="24"/>
        </w:rPr>
        <w:t>Discord</w:t>
      </w:r>
    </w:p>
    <w:p w14:paraId="75C96B8A" w14:textId="0F4A1F19" w:rsidR="00315C95" w:rsidRDefault="00315C95" w:rsidP="001B712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Jira was our progress tracking tool</w:t>
      </w:r>
    </w:p>
    <w:p w14:paraId="6C6D9F1E" w14:textId="2C7C7A50" w:rsidR="00E57D73" w:rsidRDefault="00E57D73" w:rsidP="00E57D73">
      <w:pPr>
        <w:spacing w:before="0" w:after="0" w:line="240" w:lineRule="auto"/>
        <w:rPr>
          <w:rFonts w:ascii="Garamond" w:hAnsi="Garamond"/>
          <w:sz w:val="24"/>
          <w:szCs w:val="24"/>
        </w:rPr>
      </w:pP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6963"/>
        <w:gridCol w:w="2397"/>
      </w:tblGrid>
      <w:tr w:rsidR="00E57D73" w:rsidRPr="00006A56" w14:paraId="6505760C" w14:textId="77777777" w:rsidTr="00FD3AFE">
        <w:trPr>
          <w:trHeight w:val="216"/>
        </w:trPr>
        <w:tc>
          <w:tcPr>
            <w:tcW w:w="6963" w:type="dxa"/>
          </w:tcPr>
          <w:p w14:paraId="7C9BD987" w14:textId="77777777" w:rsidR="00E57D73" w:rsidRPr="00006A56" w:rsidRDefault="00E57D73" w:rsidP="006B24CC">
            <w:pPr>
              <w:pStyle w:val="Heading2"/>
              <w:spacing w:before="0" w:after="0" w:line="240" w:lineRule="auto"/>
              <w:ind w:left="0"/>
              <w:rPr>
                <w:rFonts w:ascii="Garamond" w:hAnsi="Garamond"/>
                <w:b w:val="0"/>
                <w:sz w:val="24"/>
                <w:szCs w:val="24"/>
              </w:rPr>
            </w:pPr>
            <w:r w:rsidRPr="00006A56">
              <w:rPr>
                <w:rFonts w:ascii="Garamond" w:hAnsi="Garamond"/>
                <w:b w:val="0"/>
                <w:sz w:val="24"/>
                <w:szCs w:val="24"/>
              </w:rPr>
              <w:t>Web developer Summer Intern</w:t>
            </w:r>
          </w:p>
          <w:p w14:paraId="01F500E4" w14:textId="6495D81D" w:rsidR="00E57D73" w:rsidRPr="00006A56" w:rsidRDefault="00E57D73" w:rsidP="006B24CC">
            <w:pPr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006A56">
              <w:rPr>
                <w:rFonts w:ascii="Garamond" w:hAnsi="Garamond"/>
                <w:sz w:val="24"/>
                <w:szCs w:val="24"/>
              </w:rPr>
              <w:t>Forkaia</w:t>
            </w:r>
            <w:r w:rsidR="009E2889">
              <w:rPr>
                <w:rFonts w:ascii="Garamond" w:hAnsi="Garamond"/>
                <w:sz w:val="24"/>
                <w:szCs w:val="24"/>
              </w:rPr>
              <w:t xml:space="preserve"> (Startups)</w:t>
            </w:r>
          </w:p>
          <w:p w14:paraId="2F2FCD39" w14:textId="16B59EA4" w:rsidR="00E57D73" w:rsidRPr="00006A56" w:rsidRDefault="00E57D73" w:rsidP="006B24CC">
            <w:pPr>
              <w:spacing w:before="0" w:after="0" w:line="240" w:lineRule="auto"/>
              <w:rPr>
                <w:rFonts w:ascii="Garamond" w:hAnsi="Garamond"/>
              </w:rPr>
            </w:pPr>
            <w:r w:rsidRPr="00006A56">
              <w:rPr>
                <w:rFonts w:ascii="Garamond" w:hAnsi="Garamond"/>
                <w:sz w:val="24"/>
                <w:szCs w:val="24"/>
              </w:rPr>
              <w:t>Irvine California</w:t>
            </w:r>
            <w:r w:rsidR="00DD733B">
              <w:rPr>
                <w:rFonts w:ascii="Garamond" w:hAnsi="Garamond"/>
                <w:sz w:val="24"/>
                <w:szCs w:val="24"/>
              </w:rPr>
              <w:t>, United States</w:t>
            </w:r>
          </w:p>
        </w:tc>
        <w:tc>
          <w:tcPr>
            <w:tcW w:w="2397" w:type="dxa"/>
          </w:tcPr>
          <w:p w14:paraId="57E0C57F" w14:textId="35C20838" w:rsidR="00E57D73" w:rsidRPr="00006A56" w:rsidRDefault="00E57D73" w:rsidP="006B24CC">
            <w:pPr>
              <w:pStyle w:val="Dates"/>
              <w:spacing w:before="0" w:after="0" w:line="240" w:lineRule="auto"/>
              <w:rPr>
                <w:rFonts w:ascii="Garamond" w:hAnsi="Garamond"/>
                <w:i/>
                <w:sz w:val="24"/>
                <w:szCs w:val="24"/>
              </w:rPr>
            </w:pPr>
            <w:r w:rsidRPr="00006A56">
              <w:rPr>
                <w:rFonts w:ascii="Garamond" w:hAnsi="Garamond"/>
                <w:i/>
                <w:sz w:val="24"/>
                <w:szCs w:val="24"/>
              </w:rPr>
              <w:t>Summer 201</w:t>
            </w:r>
            <w:r>
              <w:rPr>
                <w:rFonts w:ascii="Garamond" w:hAnsi="Garamond"/>
                <w:i/>
                <w:sz w:val="24"/>
                <w:szCs w:val="24"/>
              </w:rPr>
              <w:t>9 &amp;</w:t>
            </w:r>
            <w:r w:rsidRPr="00006A56">
              <w:rPr>
                <w:rFonts w:ascii="Garamond" w:hAnsi="Garamond"/>
                <w:i/>
                <w:sz w:val="24"/>
                <w:szCs w:val="24"/>
              </w:rPr>
              <w:t xml:space="preserve"> Summer 20</w:t>
            </w:r>
            <w:r>
              <w:rPr>
                <w:rFonts w:ascii="Garamond" w:hAnsi="Garamond"/>
                <w:i/>
                <w:sz w:val="24"/>
                <w:szCs w:val="24"/>
              </w:rPr>
              <w:t>20</w:t>
            </w:r>
            <w:r w:rsidRPr="00006A56">
              <w:rPr>
                <w:rFonts w:ascii="Garamond" w:hAnsi="Garamond"/>
                <w:i/>
                <w:sz w:val="24"/>
                <w:szCs w:val="24"/>
              </w:rPr>
              <w:t xml:space="preserve"> </w:t>
            </w:r>
          </w:p>
        </w:tc>
      </w:tr>
    </w:tbl>
    <w:p w14:paraId="2E96A22D" w14:textId="77777777" w:rsidR="00FD3AFE" w:rsidRPr="00006A56" w:rsidRDefault="00FD3AFE" w:rsidP="00FD3AF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Worked remote</w:t>
      </w:r>
    </w:p>
    <w:p w14:paraId="3937D943" w14:textId="2296D330" w:rsidR="00FD3AFE" w:rsidRDefault="00FD3AFE" w:rsidP="00E57D73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Worked with HTML5, CSS3, JavaScript, and php.</w:t>
      </w:r>
    </w:p>
    <w:p w14:paraId="1D8E8D31" w14:textId="4D225586" w:rsidR="00E57D73" w:rsidRDefault="00E57D73" w:rsidP="00E57D73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Free to collaborate with team</w:t>
      </w:r>
    </w:p>
    <w:p w14:paraId="5DD4FBC7" w14:textId="76683576" w:rsidR="00FD3AFE" w:rsidRDefault="00FD3AFE" w:rsidP="00E57D73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Tested code on multiple browsers</w:t>
      </w:r>
    </w:p>
    <w:p w14:paraId="16D7F6BE" w14:textId="5ED18485" w:rsidR="00FD3AFE" w:rsidRDefault="00FD3AFE" w:rsidP="00E57D73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Went over ideas with team</w:t>
      </w:r>
    </w:p>
    <w:p w14:paraId="26D5DC14" w14:textId="2D309BD7" w:rsidR="00FD3AFE" w:rsidRPr="00006A56" w:rsidRDefault="00FD3AFE" w:rsidP="00E57D73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Looked up website requirement to ensure the proper execution of projects</w:t>
      </w:r>
    </w:p>
    <w:p w14:paraId="1C23C11E" w14:textId="77777777" w:rsidR="00E57D73" w:rsidRPr="00006A56" w:rsidRDefault="00E57D73" w:rsidP="00E57D73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Provided with flexible working schedule</w:t>
      </w:r>
    </w:p>
    <w:p w14:paraId="22B46525" w14:textId="77777777" w:rsidR="00E57D73" w:rsidRPr="00006A56" w:rsidRDefault="00E57D73" w:rsidP="00E57D73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Team provided great support</w:t>
      </w:r>
    </w:p>
    <w:p w14:paraId="3E6D27C7" w14:textId="2997AD3E" w:rsidR="00E57D73" w:rsidRDefault="00E57D73" w:rsidP="00E57D73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Flexible hours to work</w:t>
      </w:r>
    </w:p>
    <w:p w14:paraId="0E1FD1A5" w14:textId="0D143760" w:rsidR="00293D7E" w:rsidRDefault="00315C95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Shared our code using </w:t>
      </w:r>
      <w:r w:rsidR="00C51C3C">
        <w:rPr>
          <w:rFonts w:ascii="Garamond" w:hAnsi="Garamond"/>
          <w:sz w:val="24"/>
          <w:szCs w:val="24"/>
        </w:rPr>
        <w:t>GitHub</w:t>
      </w:r>
    </w:p>
    <w:p w14:paraId="5B9D2342" w14:textId="77777777" w:rsidR="00E717E6" w:rsidRPr="00E717E6" w:rsidRDefault="00E717E6" w:rsidP="00E717E6">
      <w:pPr>
        <w:pStyle w:val="ListParagraph"/>
        <w:numPr>
          <w:ilvl w:val="0"/>
          <w:numId w:val="0"/>
        </w:numPr>
        <w:spacing w:before="0" w:after="0" w:line="240" w:lineRule="auto"/>
        <w:ind w:left="720"/>
        <w:rPr>
          <w:rFonts w:ascii="Garamond" w:hAnsi="Garamond"/>
          <w:sz w:val="24"/>
          <w:szCs w:val="24"/>
        </w:rPr>
      </w:pP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6963"/>
        <w:gridCol w:w="2397"/>
      </w:tblGrid>
      <w:tr w:rsidR="00293D7E" w:rsidRPr="00006A56" w14:paraId="7ADC628F" w14:textId="77777777" w:rsidTr="009C0870">
        <w:trPr>
          <w:trHeight w:val="216"/>
        </w:trPr>
        <w:tc>
          <w:tcPr>
            <w:tcW w:w="6427" w:type="dxa"/>
          </w:tcPr>
          <w:p w14:paraId="5420432C" w14:textId="77777777" w:rsidR="00293D7E" w:rsidRPr="00006A56" w:rsidRDefault="00293D7E" w:rsidP="009C0870">
            <w:pPr>
              <w:pStyle w:val="Heading2"/>
              <w:spacing w:before="0" w:after="0" w:line="240" w:lineRule="auto"/>
              <w:ind w:left="0"/>
              <w:rPr>
                <w:rFonts w:ascii="Garamond" w:hAnsi="Garamond"/>
                <w:b w:val="0"/>
                <w:sz w:val="24"/>
                <w:szCs w:val="24"/>
              </w:rPr>
            </w:pPr>
            <w:r w:rsidRPr="00006A56">
              <w:rPr>
                <w:rFonts w:ascii="Garamond" w:hAnsi="Garamond"/>
                <w:b w:val="0"/>
                <w:sz w:val="24"/>
                <w:szCs w:val="24"/>
              </w:rPr>
              <w:t>Tech Support (Online &amp; On-site)</w:t>
            </w:r>
          </w:p>
          <w:p w14:paraId="74BDC9DF" w14:textId="77777777" w:rsidR="00293D7E" w:rsidRPr="00006A56" w:rsidRDefault="00293D7E" w:rsidP="009C0870">
            <w:pPr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006A56">
              <w:rPr>
                <w:rFonts w:ascii="Garamond" w:hAnsi="Garamond"/>
                <w:sz w:val="24"/>
                <w:szCs w:val="24"/>
              </w:rPr>
              <w:lastRenderedPageBreak/>
              <w:t>NSTAR Technologies</w:t>
            </w:r>
          </w:p>
          <w:p w14:paraId="2FF65684" w14:textId="77777777" w:rsidR="00293D7E" w:rsidRPr="00006A56" w:rsidRDefault="00293D7E" w:rsidP="009C0870">
            <w:pPr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006A56">
              <w:rPr>
                <w:rFonts w:ascii="Garamond" w:hAnsi="Garamond"/>
                <w:sz w:val="24"/>
                <w:szCs w:val="24"/>
              </w:rPr>
              <w:t>Norcross Georgia, United States</w:t>
            </w:r>
          </w:p>
        </w:tc>
        <w:tc>
          <w:tcPr>
            <w:tcW w:w="2213" w:type="dxa"/>
          </w:tcPr>
          <w:p w14:paraId="1861CC04" w14:textId="543D1D69" w:rsidR="00293D7E" w:rsidRPr="00006A56" w:rsidRDefault="00293D7E" w:rsidP="009C0870">
            <w:pPr>
              <w:pStyle w:val="Dates"/>
              <w:spacing w:before="0" w:after="0" w:line="240" w:lineRule="auto"/>
              <w:rPr>
                <w:rFonts w:ascii="Garamond" w:hAnsi="Garamond"/>
                <w:i/>
                <w:sz w:val="24"/>
                <w:szCs w:val="24"/>
              </w:rPr>
            </w:pPr>
            <w:r w:rsidRPr="00006A56">
              <w:rPr>
                <w:rFonts w:ascii="Garamond" w:hAnsi="Garamond"/>
                <w:i/>
                <w:sz w:val="24"/>
                <w:szCs w:val="24"/>
              </w:rPr>
              <w:lastRenderedPageBreak/>
              <w:t xml:space="preserve">Jan 2020 – </w:t>
            </w:r>
            <w:r w:rsidR="00612445">
              <w:rPr>
                <w:rFonts w:ascii="Garamond" w:hAnsi="Garamond"/>
                <w:i/>
                <w:sz w:val="24"/>
                <w:szCs w:val="24"/>
              </w:rPr>
              <w:t>present</w:t>
            </w:r>
          </w:p>
        </w:tc>
      </w:tr>
    </w:tbl>
    <w:p w14:paraId="73BDEF1F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Ability to follow-through and react quickly to situations</w:t>
      </w:r>
    </w:p>
    <w:p w14:paraId="588B7D1C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Constantly checking scheduled queue to stay on top of tasks</w:t>
      </w:r>
    </w:p>
    <w:p w14:paraId="7A4B76F5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Intervals of 15, 30, and 60-minute online meetings with students, done on slack and onsite</w:t>
      </w:r>
    </w:p>
    <w:p w14:paraId="3C1F8266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Determine the best solution(s) based on the issue and details provided by the end-users.</w:t>
      </w:r>
    </w:p>
    <w:p w14:paraId="1FDA6464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Train end users, with a focus on developing their technical confidence.</w:t>
      </w:r>
    </w:p>
    <w:p w14:paraId="184A01EF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Maintain IT inventory, storage, and asset control systems, track all technology assets.</w:t>
      </w:r>
    </w:p>
    <w:p w14:paraId="6A38EABD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Track issues, progress, and resolutions using ticketing systems and related platforms.</w:t>
      </w:r>
    </w:p>
    <w:p w14:paraId="2492485A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Participates in technical support which lasts 30mins</w:t>
      </w:r>
    </w:p>
    <w:p w14:paraId="1AEE698F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Provides technical assistance to computer system users</w:t>
      </w:r>
    </w:p>
    <w:p w14:paraId="475443A7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Manages installation and maintenance of printers and copiers</w:t>
      </w:r>
    </w:p>
    <w:p w14:paraId="4B240380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Supports mobile users with tablets and cell phones</w:t>
      </w:r>
    </w:p>
    <w:p w14:paraId="3FA72C3A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Works with Antivirus and Malware on PC’s and servers</w:t>
      </w:r>
    </w:p>
    <w:p w14:paraId="0B588809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Performs repairs and upgrades to hardware and software</w:t>
      </w:r>
    </w:p>
    <w:p w14:paraId="5E678860" w14:textId="77777777" w:rsidR="00293D7E" w:rsidRPr="00006A56" w:rsidRDefault="00293D7E" w:rsidP="00293D7E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Performs other tasks or duties as assigned.</w:t>
      </w:r>
    </w:p>
    <w:p w14:paraId="0BF55ED6" w14:textId="340A4D29" w:rsidR="00BD2A72" w:rsidRPr="00A60ECB" w:rsidRDefault="00293D7E" w:rsidP="00BD2A72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Available after hours to answer student questions (on-call)</w:t>
      </w:r>
    </w:p>
    <w:p w14:paraId="6594166B" w14:textId="534820B1" w:rsidR="00BD2A72" w:rsidRPr="00E57D73" w:rsidRDefault="00BD2A72" w:rsidP="00E57D73">
      <w:pPr>
        <w:rPr>
          <w:rFonts w:ascii="Garamond" w:hAnsi="Garamond"/>
        </w:rPr>
      </w:pP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6963"/>
        <w:gridCol w:w="2397"/>
      </w:tblGrid>
      <w:tr w:rsidR="00423298" w:rsidRPr="00006A56" w14:paraId="3C852562" w14:textId="77777777" w:rsidTr="0056095F">
        <w:trPr>
          <w:trHeight w:val="216"/>
        </w:trPr>
        <w:tc>
          <w:tcPr>
            <w:tcW w:w="6427" w:type="dxa"/>
          </w:tcPr>
          <w:p w14:paraId="6DE1773D" w14:textId="44588FDA" w:rsidR="00423298" w:rsidRPr="00006A56" w:rsidRDefault="00C85472" w:rsidP="006148A9">
            <w:pPr>
              <w:pStyle w:val="Heading2"/>
              <w:spacing w:before="0" w:after="0" w:line="240" w:lineRule="auto"/>
              <w:ind w:left="0"/>
              <w:rPr>
                <w:rFonts w:ascii="Garamond" w:hAnsi="Garamond"/>
                <w:b w:val="0"/>
                <w:sz w:val="24"/>
                <w:szCs w:val="24"/>
              </w:rPr>
            </w:pPr>
            <w:bookmarkStart w:id="1" w:name="_Hlk38132301"/>
            <w:r>
              <w:rPr>
                <w:rFonts w:ascii="Garamond" w:hAnsi="Garamond"/>
                <w:b w:val="0"/>
                <w:sz w:val="24"/>
                <w:szCs w:val="24"/>
              </w:rPr>
              <w:t>Apprenticeships/</w:t>
            </w:r>
            <w:r w:rsidR="00423298" w:rsidRPr="00006A56">
              <w:rPr>
                <w:rFonts w:ascii="Garamond" w:hAnsi="Garamond"/>
                <w:b w:val="0"/>
                <w:sz w:val="24"/>
                <w:szCs w:val="24"/>
              </w:rPr>
              <w:t>Teaching Assistant</w:t>
            </w:r>
            <w:r w:rsidR="009D3C9B" w:rsidRPr="00006A56">
              <w:rPr>
                <w:rFonts w:ascii="Garamond" w:hAnsi="Garamond"/>
                <w:b w:val="0"/>
                <w:sz w:val="24"/>
                <w:szCs w:val="24"/>
              </w:rPr>
              <w:t xml:space="preserve"> (Online &amp; Onsite)</w:t>
            </w:r>
          </w:p>
        </w:tc>
        <w:tc>
          <w:tcPr>
            <w:tcW w:w="2213" w:type="dxa"/>
          </w:tcPr>
          <w:p w14:paraId="7DA84C54" w14:textId="310366BE" w:rsidR="00423298" w:rsidRPr="00006A56" w:rsidRDefault="00423298" w:rsidP="006148A9">
            <w:pPr>
              <w:pStyle w:val="Dates"/>
              <w:spacing w:before="0" w:after="0" w:line="240" w:lineRule="auto"/>
              <w:rPr>
                <w:rFonts w:ascii="Garamond" w:hAnsi="Garamond"/>
                <w:i/>
                <w:sz w:val="24"/>
                <w:szCs w:val="24"/>
              </w:rPr>
            </w:pPr>
            <w:r w:rsidRPr="00006A56">
              <w:rPr>
                <w:rFonts w:ascii="Garamond" w:hAnsi="Garamond"/>
                <w:i/>
                <w:sz w:val="24"/>
                <w:szCs w:val="24"/>
              </w:rPr>
              <w:t>May</w:t>
            </w:r>
            <w:r w:rsidR="004575BB" w:rsidRPr="00006A56">
              <w:rPr>
                <w:rFonts w:ascii="Garamond" w:hAnsi="Garamond"/>
                <w:i/>
                <w:sz w:val="24"/>
                <w:szCs w:val="24"/>
              </w:rPr>
              <w:t xml:space="preserve"> </w:t>
            </w:r>
            <w:r w:rsidRPr="00006A56">
              <w:rPr>
                <w:rFonts w:ascii="Garamond" w:hAnsi="Garamond"/>
                <w:i/>
                <w:sz w:val="24"/>
                <w:szCs w:val="24"/>
              </w:rPr>
              <w:t>2018</w:t>
            </w:r>
            <w:r w:rsidR="004575BB" w:rsidRPr="00006A56">
              <w:rPr>
                <w:rFonts w:ascii="Garamond" w:hAnsi="Garamond"/>
                <w:i/>
                <w:sz w:val="24"/>
                <w:szCs w:val="24"/>
              </w:rPr>
              <w:t xml:space="preserve"> </w:t>
            </w:r>
            <w:r w:rsidR="00A0608B" w:rsidRPr="00006A56">
              <w:rPr>
                <w:rFonts w:ascii="Garamond" w:hAnsi="Garamond"/>
                <w:i/>
                <w:sz w:val="24"/>
                <w:szCs w:val="24"/>
              </w:rPr>
              <w:t>–</w:t>
            </w:r>
            <w:r w:rsidR="004575BB" w:rsidRPr="00006A56">
              <w:rPr>
                <w:rFonts w:ascii="Garamond" w:hAnsi="Garamond"/>
                <w:i/>
                <w:sz w:val="24"/>
                <w:szCs w:val="24"/>
              </w:rPr>
              <w:t xml:space="preserve"> </w:t>
            </w:r>
            <w:r w:rsidR="00612445">
              <w:rPr>
                <w:rFonts w:ascii="Garamond" w:hAnsi="Garamond"/>
                <w:i/>
                <w:sz w:val="24"/>
                <w:szCs w:val="24"/>
              </w:rPr>
              <w:t>Present</w:t>
            </w:r>
            <w:r w:rsidR="004575BB" w:rsidRPr="00006A56">
              <w:rPr>
                <w:rFonts w:ascii="Garamond" w:hAnsi="Garamond"/>
                <w:i/>
                <w:sz w:val="24"/>
                <w:szCs w:val="24"/>
              </w:rPr>
              <w:t xml:space="preserve"> </w:t>
            </w:r>
          </w:p>
        </w:tc>
      </w:tr>
    </w:tbl>
    <w:bookmarkEnd w:id="1"/>
    <w:p w14:paraId="7FF82647" w14:textId="469E529F" w:rsidR="00423298" w:rsidRPr="00006A56" w:rsidRDefault="00423298" w:rsidP="006148A9">
      <w:p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 xml:space="preserve">NSTAR Technologies (SQL Server </w:t>
      </w:r>
      <w:r w:rsidR="00B03DFC">
        <w:rPr>
          <w:rFonts w:ascii="Garamond" w:hAnsi="Garamond"/>
          <w:sz w:val="24"/>
          <w:szCs w:val="24"/>
        </w:rPr>
        <w:t>Work-based</w:t>
      </w:r>
      <w:r w:rsidR="001D6D8E">
        <w:rPr>
          <w:rFonts w:ascii="Garamond" w:hAnsi="Garamond"/>
          <w:sz w:val="24"/>
          <w:szCs w:val="24"/>
        </w:rPr>
        <w:t xml:space="preserve"> </w:t>
      </w:r>
      <w:r w:rsidRPr="00006A56">
        <w:rPr>
          <w:rFonts w:ascii="Garamond" w:hAnsi="Garamond"/>
          <w:sz w:val="24"/>
          <w:szCs w:val="24"/>
        </w:rPr>
        <w:t>Training)</w:t>
      </w:r>
    </w:p>
    <w:p w14:paraId="4BA14E33" w14:textId="785B0207" w:rsidR="006148A9" w:rsidRPr="00006A56" w:rsidRDefault="008A127E" w:rsidP="006148A9">
      <w:pPr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Lawrenceville/</w:t>
      </w:r>
      <w:r w:rsidR="00B81AFA" w:rsidRPr="00006A56">
        <w:rPr>
          <w:rFonts w:ascii="Garamond" w:hAnsi="Garamond"/>
          <w:sz w:val="24"/>
          <w:szCs w:val="24"/>
        </w:rPr>
        <w:t xml:space="preserve">Norcross Georgia, United States </w:t>
      </w:r>
    </w:p>
    <w:p w14:paraId="6588AAB1" w14:textId="77777777" w:rsidR="001D6D8E" w:rsidRDefault="001D6D8E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bookmarkStart w:id="2" w:name="_Hlk22816101"/>
      <w:r>
        <w:rPr>
          <w:rFonts w:ascii="Garamond" w:hAnsi="Garamond"/>
          <w:sz w:val="24"/>
          <w:szCs w:val="24"/>
        </w:rPr>
        <w:t>Assist students in the job searching process.</w:t>
      </w:r>
    </w:p>
    <w:p w14:paraId="38C4C0A4" w14:textId="2E40CA48" w:rsidR="001D6D8E" w:rsidRDefault="001D6D8E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Assist Students in making their resumes.</w:t>
      </w:r>
    </w:p>
    <w:p w14:paraId="069D009B" w14:textId="2C258B8C" w:rsidR="00D37C52" w:rsidRDefault="00D37C52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Assist students in finding jobs.</w:t>
      </w:r>
    </w:p>
    <w:p w14:paraId="20DA8AD0" w14:textId="4ABFBD0F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Assists students with Installation, configuration, migration, patching, and maintenance of 2008, 2008R2, 2014, 2016 SQL Servers instances</w:t>
      </w:r>
    </w:p>
    <w:p w14:paraId="7B0C03BB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Assists students. when using system tools, like setting up counters with performance monitor, looking through windows logs with event viewer, and monitoring CPU and IO changes with task manager in a general effort to check the performance of the server</w:t>
      </w:r>
    </w:p>
    <w:p w14:paraId="16F829A7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Assists students, in checking the instance health and performance with DMVs</w:t>
      </w:r>
    </w:p>
    <w:p w14:paraId="4962A3F0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Assists students, when running traces with Profiler</w:t>
      </w:r>
    </w:p>
    <w:p w14:paraId="683817D6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Assists students, when using the Estimated Execution plan and Database engine Tuning Advisor</w:t>
      </w:r>
    </w:p>
    <w:p w14:paraId="4AF74AED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Assists students, when using T-SQL to create complex queries, create Database, Tables, Indexes, Views, Triggers, Stored Procedure, constraints, and SQL joins.</w:t>
      </w:r>
    </w:p>
    <w:p w14:paraId="0C024C4E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Working with students, when granting levels of authentication</w:t>
      </w:r>
    </w:p>
    <w:p w14:paraId="4F35F685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Collaborates with students in setting up all five HA solutions, Replication, Log Shipping, Mirroring, Always on Availability and Failover Cluster.</w:t>
      </w:r>
    </w:p>
    <w:p w14:paraId="643F3045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 students in troubleshooting all HA solutions</w:t>
      </w:r>
    </w:p>
    <w:p w14:paraId="672BACBE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lastRenderedPageBreak/>
        <w:t>Assists students in performing the initial installation and configuration of VM Ware</w:t>
      </w:r>
    </w:p>
    <w:p w14:paraId="118EE186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 students in the installation of SQL Server; on VM Ware.</w:t>
      </w:r>
    </w:p>
    <w:p w14:paraId="565C1394" w14:textId="77777777" w:rsidR="00D94933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Assists students in configuring Windows cluster on VM Ware</w:t>
      </w:r>
    </w:p>
    <w:p w14:paraId="780E202A" w14:textId="57B859DB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 students in creating different backup strategies</w:t>
      </w:r>
    </w:p>
    <w:p w14:paraId="50F4F068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Explained 1st, 2nd, and 3rd form of normalization to students</w:t>
      </w:r>
    </w:p>
    <w:p w14:paraId="5FB79714" w14:textId="77777777" w:rsidR="00D604C9" w:rsidRPr="00006A56" w:rsidRDefault="00D604C9" w:rsidP="006148A9">
      <w:pPr>
        <w:pStyle w:val="ListParagraph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Explained waterfall methodology to students</w:t>
      </w:r>
    </w:p>
    <w:p w14:paraId="46933166" w14:textId="77777777" w:rsidR="00996AB7" w:rsidRPr="00006A56" w:rsidRDefault="00996AB7" w:rsidP="006148A9">
      <w:pPr>
        <w:pStyle w:val="ListParagraph"/>
        <w:numPr>
          <w:ilvl w:val="0"/>
          <w:numId w:val="0"/>
        </w:numPr>
        <w:spacing w:before="0" w:after="0" w:line="240" w:lineRule="auto"/>
        <w:ind w:left="720"/>
        <w:rPr>
          <w:rFonts w:ascii="Garamond" w:hAnsi="Garamond"/>
          <w:sz w:val="24"/>
          <w:szCs w:val="24"/>
        </w:rPr>
      </w:pPr>
    </w:p>
    <w:tbl>
      <w:tblPr>
        <w:tblW w:w="5000" w:type="pct"/>
        <w:tblLayout w:type="fixed"/>
        <w:tblCellMar>
          <w:left w:w="0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6963"/>
        <w:gridCol w:w="2397"/>
      </w:tblGrid>
      <w:tr w:rsidR="00A05FC2" w:rsidRPr="00006A56" w14:paraId="7D68C218" w14:textId="77777777" w:rsidTr="0056095F">
        <w:trPr>
          <w:trHeight w:val="216"/>
        </w:trPr>
        <w:tc>
          <w:tcPr>
            <w:tcW w:w="6427" w:type="dxa"/>
          </w:tcPr>
          <w:p w14:paraId="64037B65" w14:textId="4BFC0D76" w:rsidR="00A05FC2" w:rsidRPr="00006A56" w:rsidRDefault="00DE687B" w:rsidP="006148A9">
            <w:pPr>
              <w:pStyle w:val="Heading2"/>
              <w:spacing w:before="0" w:after="0" w:line="240" w:lineRule="auto"/>
              <w:ind w:left="0"/>
              <w:rPr>
                <w:rFonts w:ascii="Garamond" w:hAnsi="Garamond"/>
                <w:b w:val="0"/>
                <w:sz w:val="24"/>
                <w:szCs w:val="24"/>
              </w:rPr>
            </w:pPr>
            <w:r>
              <w:rPr>
                <w:rFonts w:ascii="Garamond" w:hAnsi="Garamond"/>
                <w:b w:val="0"/>
                <w:sz w:val="24"/>
                <w:szCs w:val="24"/>
              </w:rPr>
              <w:t xml:space="preserve">Freelance </w:t>
            </w:r>
            <w:r w:rsidR="00A05FC2" w:rsidRPr="00006A56">
              <w:rPr>
                <w:rFonts w:ascii="Garamond" w:hAnsi="Garamond"/>
                <w:b w:val="0"/>
                <w:sz w:val="24"/>
                <w:szCs w:val="24"/>
              </w:rPr>
              <w:t>Tutoring</w:t>
            </w:r>
            <w:r w:rsidR="009D3C9B" w:rsidRPr="00006A56">
              <w:rPr>
                <w:rFonts w:ascii="Garamond" w:hAnsi="Garamond"/>
                <w:b w:val="0"/>
                <w:sz w:val="24"/>
                <w:szCs w:val="24"/>
              </w:rPr>
              <w:t xml:space="preserve"> (Online and Onsite)</w:t>
            </w:r>
          </w:p>
        </w:tc>
        <w:tc>
          <w:tcPr>
            <w:tcW w:w="2213" w:type="dxa"/>
          </w:tcPr>
          <w:p w14:paraId="74A1C753" w14:textId="6E3BB966" w:rsidR="00A05FC2" w:rsidRPr="00006A56" w:rsidRDefault="00A05FC2" w:rsidP="006148A9">
            <w:pPr>
              <w:pStyle w:val="Dates"/>
              <w:spacing w:before="0" w:after="0" w:line="240" w:lineRule="auto"/>
              <w:rPr>
                <w:rFonts w:ascii="Garamond" w:hAnsi="Garamond"/>
                <w:i/>
                <w:sz w:val="24"/>
                <w:szCs w:val="24"/>
              </w:rPr>
            </w:pPr>
            <w:r w:rsidRPr="00006A56">
              <w:rPr>
                <w:rFonts w:ascii="Garamond" w:hAnsi="Garamond"/>
                <w:i/>
                <w:sz w:val="24"/>
                <w:szCs w:val="24"/>
              </w:rPr>
              <w:t xml:space="preserve">Aug 2016 </w:t>
            </w:r>
            <w:r w:rsidR="006D3F7B" w:rsidRPr="00006A56">
              <w:rPr>
                <w:rFonts w:ascii="Garamond" w:hAnsi="Garamond"/>
                <w:i/>
                <w:sz w:val="24"/>
                <w:szCs w:val="24"/>
              </w:rPr>
              <w:t>–</w:t>
            </w:r>
            <w:r w:rsidRPr="00006A56">
              <w:rPr>
                <w:rFonts w:ascii="Garamond" w:hAnsi="Garamond"/>
                <w:i/>
                <w:sz w:val="24"/>
                <w:szCs w:val="24"/>
              </w:rPr>
              <w:t xml:space="preserve"> </w:t>
            </w:r>
            <w:r w:rsidR="00D62B58">
              <w:rPr>
                <w:rFonts w:ascii="Garamond" w:hAnsi="Garamond"/>
                <w:i/>
                <w:sz w:val="24"/>
                <w:szCs w:val="24"/>
              </w:rPr>
              <w:t>May 2018</w:t>
            </w:r>
          </w:p>
        </w:tc>
      </w:tr>
    </w:tbl>
    <w:p w14:paraId="251F1C2E" w14:textId="0E424518" w:rsidR="00D604C9" w:rsidRPr="00006A56" w:rsidRDefault="00DE687B" w:rsidP="006148A9">
      <w:pPr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Fiver</w:t>
      </w:r>
      <w:r w:rsidR="00386198">
        <w:rPr>
          <w:rFonts w:ascii="Garamond" w:hAnsi="Garamond"/>
          <w:sz w:val="24"/>
          <w:szCs w:val="24"/>
        </w:rPr>
        <w:t>r</w:t>
      </w:r>
      <w:r>
        <w:rPr>
          <w:rFonts w:ascii="Garamond" w:hAnsi="Garamond"/>
          <w:sz w:val="24"/>
          <w:szCs w:val="24"/>
        </w:rPr>
        <w:t xml:space="preserve"> </w:t>
      </w:r>
      <w:r w:rsidR="00A05FC2" w:rsidRPr="00006A56">
        <w:rPr>
          <w:rFonts w:ascii="Garamond" w:hAnsi="Garamond"/>
          <w:sz w:val="24"/>
          <w:szCs w:val="24"/>
        </w:rPr>
        <w:t>(</w:t>
      </w:r>
      <w:r w:rsidR="00217807" w:rsidRPr="00006A56">
        <w:rPr>
          <w:rFonts w:ascii="Garamond" w:hAnsi="Garamond"/>
          <w:sz w:val="24"/>
          <w:szCs w:val="24"/>
        </w:rPr>
        <w:t xml:space="preserve">College level </w:t>
      </w:r>
      <w:r w:rsidR="00A05FC2" w:rsidRPr="00006A56">
        <w:rPr>
          <w:rFonts w:ascii="Garamond" w:hAnsi="Garamond"/>
          <w:sz w:val="24"/>
          <w:szCs w:val="24"/>
        </w:rPr>
        <w:t>Classes</w:t>
      </w:r>
      <w:r w:rsidR="0083499A">
        <w:rPr>
          <w:rFonts w:ascii="Garamond" w:hAnsi="Garamond"/>
          <w:sz w:val="24"/>
          <w:szCs w:val="24"/>
        </w:rPr>
        <w:t xml:space="preserve"> &amp; Job Prep</w:t>
      </w:r>
      <w:r w:rsidR="00130C05">
        <w:rPr>
          <w:rFonts w:ascii="Garamond" w:hAnsi="Garamond"/>
          <w:sz w:val="24"/>
          <w:szCs w:val="24"/>
        </w:rPr>
        <w:t>aration</w:t>
      </w:r>
      <w:r w:rsidR="00A05FC2" w:rsidRPr="00006A56">
        <w:rPr>
          <w:rFonts w:ascii="Garamond" w:hAnsi="Garamond"/>
          <w:sz w:val="24"/>
          <w:szCs w:val="24"/>
        </w:rPr>
        <w:t>)</w:t>
      </w:r>
    </w:p>
    <w:p w14:paraId="7B2ACDBF" w14:textId="0ED84ADE" w:rsidR="00AC2CAB" w:rsidRPr="00006A56" w:rsidRDefault="00EE7243" w:rsidP="006148A9">
      <w:p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Atlanta Georgia</w:t>
      </w:r>
      <w:r w:rsidR="00DD733B">
        <w:rPr>
          <w:rFonts w:ascii="Garamond" w:hAnsi="Garamond"/>
          <w:sz w:val="24"/>
          <w:szCs w:val="24"/>
        </w:rPr>
        <w:t>, United States</w:t>
      </w:r>
    </w:p>
    <w:p w14:paraId="67FA9FC5" w14:textId="68A080E6" w:rsidR="006158FF" w:rsidRPr="00006A56" w:rsidRDefault="006158FF" w:rsidP="006148A9">
      <w:pPr>
        <w:pStyle w:val="ListParagraph"/>
        <w:numPr>
          <w:ilvl w:val="0"/>
          <w:numId w:val="29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Meetings are performed onsite and on online (Slack)</w:t>
      </w:r>
      <w:r w:rsidR="007D274B">
        <w:rPr>
          <w:rFonts w:ascii="Garamond" w:hAnsi="Garamond"/>
          <w:sz w:val="24"/>
          <w:szCs w:val="24"/>
        </w:rPr>
        <w:t>.</w:t>
      </w:r>
    </w:p>
    <w:p w14:paraId="4522EB79" w14:textId="7153D1A3" w:rsidR="00D94933" w:rsidRPr="00006A56" w:rsidRDefault="000508A2" w:rsidP="006148A9">
      <w:pPr>
        <w:pStyle w:val="ListParagraph"/>
        <w:numPr>
          <w:ilvl w:val="0"/>
          <w:numId w:val="29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</w:t>
      </w:r>
      <w:r w:rsidR="00B42EA9" w:rsidRPr="00006A56">
        <w:rPr>
          <w:rFonts w:ascii="Garamond" w:hAnsi="Garamond"/>
          <w:sz w:val="24"/>
          <w:szCs w:val="24"/>
        </w:rPr>
        <w:t>s</w:t>
      </w:r>
      <w:r w:rsidRPr="00006A56">
        <w:rPr>
          <w:rFonts w:ascii="Garamond" w:hAnsi="Garamond"/>
          <w:sz w:val="24"/>
          <w:szCs w:val="24"/>
        </w:rPr>
        <w:t xml:space="preserve"> with d</w:t>
      </w:r>
      <w:r w:rsidR="00AC2CAB" w:rsidRPr="00006A56">
        <w:rPr>
          <w:rFonts w:ascii="Garamond" w:hAnsi="Garamond"/>
          <w:sz w:val="24"/>
          <w:szCs w:val="24"/>
        </w:rPr>
        <w:t>atabase</w:t>
      </w:r>
      <w:r w:rsidRPr="00006A56">
        <w:rPr>
          <w:rFonts w:ascii="Garamond" w:hAnsi="Garamond"/>
          <w:sz w:val="24"/>
          <w:szCs w:val="24"/>
        </w:rPr>
        <w:t xml:space="preserve"> classes</w:t>
      </w:r>
      <w:r w:rsidR="003E0402" w:rsidRPr="00006A56">
        <w:rPr>
          <w:rFonts w:ascii="Garamond" w:hAnsi="Garamond"/>
          <w:sz w:val="24"/>
          <w:szCs w:val="24"/>
        </w:rPr>
        <w:t xml:space="preserve"> </w:t>
      </w:r>
      <w:r w:rsidR="00AC2CAB" w:rsidRPr="00006A56">
        <w:rPr>
          <w:rFonts w:ascii="Garamond" w:hAnsi="Garamond"/>
          <w:sz w:val="24"/>
          <w:szCs w:val="24"/>
        </w:rPr>
        <w:t xml:space="preserve">SQL, SQL </w:t>
      </w:r>
      <w:r w:rsidR="00066A01" w:rsidRPr="00006A56">
        <w:rPr>
          <w:rFonts w:ascii="Garamond" w:hAnsi="Garamond"/>
          <w:sz w:val="24"/>
          <w:szCs w:val="24"/>
        </w:rPr>
        <w:t>s</w:t>
      </w:r>
      <w:r w:rsidR="00AC2CAB" w:rsidRPr="00006A56">
        <w:rPr>
          <w:rFonts w:ascii="Garamond" w:hAnsi="Garamond"/>
          <w:sz w:val="24"/>
          <w:szCs w:val="24"/>
        </w:rPr>
        <w:t>erver</w:t>
      </w:r>
      <w:r w:rsidR="003E0402" w:rsidRPr="00006A56">
        <w:rPr>
          <w:rFonts w:ascii="Garamond" w:hAnsi="Garamond"/>
          <w:sz w:val="24"/>
          <w:szCs w:val="24"/>
        </w:rPr>
        <w:t xml:space="preserve">, </w:t>
      </w:r>
      <w:r w:rsidR="00AC2CAB" w:rsidRPr="00006A56">
        <w:rPr>
          <w:rFonts w:ascii="Garamond" w:hAnsi="Garamond"/>
          <w:sz w:val="24"/>
          <w:szCs w:val="24"/>
        </w:rPr>
        <w:t xml:space="preserve">T-SQL, </w:t>
      </w:r>
      <w:r w:rsidR="004919B2" w:rsidRPr="00006A56">
        <w:rPr>
          <w:rFonts w:ascii="Garamond" w:hAnsi="Garamond"/>
          <w:sz w:val="24"/>
          <w:szCs w:val="24"/>
        </w:rPr>
        <w:t xml:space="preserve">Oracle, </w:t>
      </w:r>
      <w:r w:rsidRPr="00006A56">
        <w:rPr>
          <w:rFonts w:ascii="Garamond" w:hAnsi="Garamond"/>
          <w:sz w:val="24"/>
          <w:szCs w:val="24"/>
        </w:rPr>
        <w:t xml:space="preserve">and </w:t>
      </w:r>
      <w:r w:rsidR="00AC2CAB" w:rsidRPr="00006A56">
        <w:rPr>
          <w:rFonts w:ascii="Garamond" w:hAnsi="Garamond"/>
          <w:sz w:val="24"/>
          <w:szCs w:val="24"/>
        </w:rPr>
        <w:t>MySQL</w:t>
      </w:r>
      <w:r w:rsidRPr="00006A56">
        <w:rPr>
          <w:rFonts w:ascii="Garamond" w:hAnsi="Garamond"/>
          <w:sz w:val="24"/>
          <w:szCs w:val="24"/>
        </w:rPr>
        <w:t>.</w:t>
      </w:r>
    </w:p>
    <w:p w14:paraId="428FA93F" w14:textId="68028E88" w:rsidR="00AC2CAB" w:rsidRPr="00006A56" w:rsidRDefault="000508A2" w:rsidP="006148A9">
      <w:pPr>
        <w:pStyle w:val="ListParagraph"/>
        <w:numPr>
          <w:ilvl w:val="0"/>
          <w:numId w:val="29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</w:t>
      </w:r>
      <w:r w:rsidR="00B42EA9" w:rsidRPr="00006A56">
        <w:rPr>
          <w:rFonts w:ascii="Garamond" w:hAnsi="Garamond"/>
          <w:sz w:val="24"/>
          <w:szCs w:val="24"/>
        </w:rPr>
        <w:t>s</w:t>
      </w:r>
      <w:r w:rsidRPr="00006A56">
        <w:rPr>
          <w:rFonts w:ascii="Garamond" w:hAnsi="Garamond"/>
          <w:sz w:val="24"/>
          <w:szCs w:val="24"/>
        </w:rPr>
        <w:t xml:space="preserve"> with </w:t>
      </w:r>
      <w:r w:rsidR="00066A01" w:rsidRPr="00006A56">
        <w:rPr>
          <w:rFonts w:ascii="Garamond" w:hAnsi="Garamond"/>
          <w:sz w:val="24"/>
          <w:szCs w:val="24"/>
        </w:rPr>
        <w:t>m</w:t>
      </w:r>
      <w:r w:rsidR="00AC2CAB" w:rsidRPr="00006A56">
        <w:rPr>
          <w:rFonts w:ascii="Garamond" w:hAnsi="Garamond"/>
          <w:sz w:val="24"/>
          <w:szCs w:val="24"/>
        </w:rPr>
        <w:t xml:space="preserve">ath </w:t>
      </w:r>
      <w:r w:rsidRPr="00006A56">
        <w:rPr>
          <w:rFonts w:ascii="Garamond" w:hAnsi="Garamond"/>
          <w:sz w:val="24"/>
          <w:szCs w:val="24"/>
        </w:rPr>
        <w:t xml:space="preserve">classes </w:t>
      </w:r>
      <w:r w:rsidR="00066A01" w:rsidRPr="00006A56">
        <w:rPr>
          <w:rFonts w:ascii="Garamond" w:hAnsi="Garamond"/>
          <w:sz w:val="24"/>
          <w:szCs w:val="24"/>
        </w:rPr>
        <w:t>c</w:t>
      </w:r>
      <w:r w:rsidR="00AC2CAB" w:rsidRPr="00006A56">
        <w:rPr>
          <w:rFonts w:ascii="Garamond" w:hAnsi="Garamond"/>
          <w:sz w:val="24"/>
          <w:szCs w:val="24"/>
        </w:rPr>
        <w:t xml:space="preserve">ollege </w:t>
      </w:r>
      <w:r w:rsidR="00066A01" w:rsidRPr="00006A56">
        <w:rPr>
          <w:rFonts w:ascii="Garamond" w:hAnsi="Garamond"/>
          <w:sz w:val="24"/>
          <w:szCs w:val="24"/>
        </w:rPr>
        <w:t>al</w:t>
      </w:r>
      <w:r w:rsidR="00AC2CAB" w:rsidRPr="00006A56">
        <w:rPr>
          <w:rFonts w:ascii="Garamond" w:hAnsi="Garamond"/>
          <w:sz w:val="24"/>
          <w:szCs w:val="24"/>
        </w:rPr>
        <w:t xml:space="preserve">gebra, </w:t>
      </w:r>
      <w:r w:rsidR="00066A01" w:rsidRPr="00006A56">
        <w:rPr>
          <w:rFonts w:ascii="Garamond" w:hAnsi="Garamond"/>
          <w:sz w:val="24"/>
          <w:szCs w:val="24"/>
        </w:rPr>
        <w:t>s</w:t>
      </w:r>
      <w:r w:rsidR="00AC2CAB" w:rsidRPr="00006A56">
        <w:rPr>
          <w:rFonts w:ascii="Garamond" w:hAnsi="Garamond"/>
          <w:sz w:val="24"/>
          <w:szCs w:val="24"/>
        </w:rPr>
        <w:t xml:space="preserve">tatistics, </w:t>
      </w:r>
      <w:r w:rsidR="00066A01" w:rsidRPr="00006A56">
        <w:rPr>
          <w:rFonts w:ascii="Garamond" w:hAnsi="Garamond"/>
          <w:sz w:val="24"/>
          <w:szCs w:val="24"/>
        </w:rPr>
        <w:t>d</w:t>
      </w:r>
      <w:r w:rsidR="00AC2CAB" w:rsidRPr="00006A56">
        <w:rPr>
          <w:rFonts w:ascii="Garamond" w:hAnsi="Garamond"/>
          <w:sz w:val="24"/>
          <w:szCs w:val="24"/>
        </w:rPr>
        <w:t xml:space="preserve">iscrete Math, </w:t>
      </w:r>
      <w:r w:rsidRPr="00006A56">
        <w:rPr>
          <w:rFonts w:ascii="Garamond" w:hAnsi="Garamond"/>
          <w:sz w:val="24"/>
          <w:szCs w:val="24"/>
        </w:rPr>
        <w:t xml:space="preserve">and </w:t>
      </w:r>
      <w:r w:rsidR="00066A01" w:rsidRPr="00006A56">
        <w:rPr>
          <w:rFonts w:ascii="Garamond" w:hAnsi="Garamond"/>
          <w:sz w:val="24"/>
          <w:szCs w:val="24"/>
        </w:rPr>
        <w:t>p</w:t>
      </w:r>
      <w:r w:rsidR="00AC2CAB" w:rsidRPr="00006A56">
        <w:rPr>
          <w:rFonts w:ascii="Garamond" w:hAnsi="Garamond"/>
          <w:sz w:val="24"/>
          <w:szCs w:val="24"/>
        </w:rPr>
        <w:t>re-</w:t>
      </w:r>
      <w:r w:rsidR="00066A01" w:rsidRPr="00006A56">
        <w:rPr>
          <w:rFonts w:ascii="Garamond" w:hAnsi="Garamond"/>
          <w:sz w:val="24"/>
          <w:szCs w:val="24"/>
        </w:rPr>
        <w:t>c</w:t>
      </w:r>
      <w:r w:rsidR="00AC2CAB" w:rsidRPr="00006A56">
        <w:rPr>
          <w:rFonts w:ascii="Garamond" w:hAnsi="Garamond"/>
          <w:sz w:val="24"/>
          <w:szCs w:val="24"/>
        </w:rPr>
        <w:t>alculus</w:t>
      </w:r>
      <w:r w:rsidRPr="00006A56">
        <w:rPr>
          <w:rFonts w:ascii="Garamond" w:hAnsi="Garamond"/>
          <w:sz w:val="24"/>
          <w:szCs w:val="24"/>
        </w:rPr>
        <w:t>.</w:t>
      </w:r>
    </w:p>
    <w:p w14:paraId="31F32718" w14:textId="1BAD764F" w:rsidR="00AC2CAB" w:rsidRPr="00006A56" w:rsidRDefault="000508A2" w:rsidP="006148A9">
      <w:pPr>
        <w:pStyle w:val="ListParagraph"/>
        <w:numPr>
          <w:ilvl w:val="0"/>
          <w:numId w:val="29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</w:t>
      </w:r>
      <w:r w:rsidR="00B42EA9" w:rsidRPr="00006A56">
        <w:rPr>
          <w:rFonts w:ascii="Garamond" w:hAnsi="Garamond"/>
          <w:sz w:val="24"/>
          <w:szCs w:val="24"/>
        </w:rPr>
        <w:t>s</w:t>
      </w:r>
      <w:r w:rsidRPr="00006A56">
        <w:rPr>
          <w:rFonts w:ascii="Garamond" w:hAnsi="Garamond"/>
          <w:sz w:val="24"/>
          <w:szCs w:val="24"/>
        </w:rPr>
        <w:t xml:space="preserve"> with </w:t>
      </w:r>
      <w:r w:rsidR="00066A01" w:rsidRPr="00006A56">
        <w:rPr>
          <w:rFonts w:ascii="Garamond" w:hAnsi="Garamond"/>
          <w:sz w:val="24"/>
          <w:szCs w:val="24"/>
        </w:rPr>
        <w:t>e</w:t>
      </w:r>
      <w:r w:rsidR="00AC2CAB" w:rsidRPr="00006A56">
        <w:rPr>
          <w:rFonts w:ascii="Garamond" w:hAnsi="Garamond"/>
          <w:sz w:val="24"/>
          <w:szCs w:val="24"/>
        </w:rPr>
        <w:t xml:space="preserve">ssays, </w:t>
      </w:r>
      <w:r w:rsidR="00066A01" w:rsidRPr="00006A56">
        <w:rPr>
          <w:rFonts w:ascii="Garamond" w:hAnsi="Garamond"/>
          <w:sz w:val="24"/>
          <w:szCs w:val="24"/>
        </w:rPr>
        <w:t>r</w:t>
      </w:r>
      <w:r w:rsidR="00AC2CAB" w:rsidRPr="00006A56">
        <w:rPr>
          <w:rFonts w:ascii="Garamond" w:hAnsi="Garamond"/>
          <w:sz w:val="24"/>
          <w:szCs w:val="24"/>
        </w:rPr>
        <w:t>esume</w:t>
      </w:r>
      <w:r w:rsidRPr="00006A56">
        <w:rPr>
          <w:rFonts w:ascii="Garamond" w:hAnsi="Garamond"/>
          <w:sz w:val="24"/>
          <w:szCs w:val="24"/>
        </w:rPr>
        <w:t>s</w:t>
      </w:r>
      <w:r w:rsidR="00AC2CAB" w:rsidRPr="00006A56">
        <w:rPr>
          <w:rFonts w:ascii="Garamond" w:hAnsi="Garamond"/>
          <w:sz w:val="24"/>
          <w:szCs w:val="24"/>
        </w:rPr>
        <w:t xml:space="preserve">, </w:t>
      </w:r>
      <w:r w:rsidR="00066A01" w:rsidRPr="00006A56">
        <w:rPr>
          <w:rFonts w:ascii="Garamond" w:hAnsi="Garamond"/>
          <w:sz w:val="24"/>
          <w:szCs w:val="24"/>
        </w:rPr>
        <w:t>c</w:t>
      </w:r>
      <w:r w:rsidR="00AC2CAB" w:rsidRPr="00006A56">
        <w:rPr>
          <w:rFonts w:ascii="Garamond" w:hAnsi="Garamond"/>
          <w:sz w:val="24"/>
          <w:szCs w:val="24"/>
        </w:rPr>
        <w:t>over letter</w:t>
      </w:r>
      <w:r w:rsidRPr="00006A56">
        <w:rPr>
          <w:rFonts w:ascii="Garamond" w:hAnsi="Garamond"/>
          <w:sz w:val="24"/>
          <w:szCs w:val="24"/>
        </w:rPr>
        <w:t>s</w:t>
      </w:r>
      <w:r w:rsidR="00AC2CAB" w:rsidRPr="00006A56">
        <w:rPr>
          <w:rFonts w:ascii="Garamond" w:hAnsi="Garamond"/>
          <w:sz w:val="24"/>
          <w:szCs w:val="24"/>
        </w:rPr>
        <w:t xml:space="preserve">, </w:t>
      </w:r>
      <w:r w:rsidRPr="00006A56">
        <w:rPr>
          <w:rFonts w:ascii="Garamond" w:hAnsi="Garamond"/>
          <w:sz w:val="24"/>
          <w:szCs w:val="24"/>
        </w:rPr>
        <w:t xml:space="preserve">and </w:t>
      </w:r>
      <w:r w:rsidR="00066A01" w:rsidRPr="00006A56">
        <w:rPr>
          <w:rFonts w:ascii="Garamond" w:hAnsi="Garamond"/>
          <w:sz w:val="24"/>
          <w:szCs w:val="24"/>
        </w:rPr>
        <w:t>r</w:t>
      </w:r>
      <w:r w:rsidR="00AC2CAB" w:rsidRPr="00006A56">
        <w:rPr>
          <w:rFonts w:ascii="Garamond" w:hAnsi="Garamond"/>
          <w:sz w:val="24"/>
          <w:szCs w:val="24"/>
        </w:rPr>
        <w:t xml:space="preserve">esearch </w:t>
      </w:r>
      <w:r w:rsidR="00066A01" w:rsidRPr="00006A56">
        <w:rPr>
          <w:rFonts w:ascii="Garamond" w:hAnsi="Garamond"/>
          <w:sz w:val="24"/>
          <w:szCs w:val="24"/>
        </w:rPr>
        <w:t>p</w:t>
      </w:r>
      <w:r w:rsidR="00AC2CAB" w:rsidRPr="00006A56">
        <w:rPr>
          <w:rFonts w:ascii="Garamond" w:hAnsi="Garamond"/>
          <w:sz w:val="24"/>
          <w:szCs w:val="24"/>
        </w:rPr>
        <w:t>apers</w:t>
      </w:r>
      <w:r w:rsidR="007D274B">
        <w:rPr>
          <w:rFonts w:ascii="Garamond" w:hAnsi="Garamond"/>
          <w:sz w:val="24"/>
          <w:szCs w:val="24"/>
        </w:rPr>
        <w:t>.</w:t>
      </w:r>
    </w:p>
    <w:p w14:paraId="27A71841" w14:textId="1044E080" w:rsidR="00AC2CAB" w:rsidRPr="00006A56" w:rsidRDefault="000508A2" w:rsidP="006148A9">
      <w:pPr>
        <w:pStyle w:val="ListParagraph"/>
        <w:numPr>
          <w:ilvl w:val="0"/>
          <w:numId w:val="29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</w:t>
      </w:r>
      <w:r w:rsidR="00B42EA9" w:rsidRPr="00006A56">
        <w:rPr>
          <w:rFonts w:ascii="Garamond" w:hAnsi="Garamond"/>
          <w:sz w:val="24"/>
          <w:szCs w:val="24"/>
        </w:rPr>
        <w:t>ts</w:t>
      </w:r>
      <w:r w:rsidRPr="00006A56">
        <w:rPr>
          <w:rFonts w:ascii="Garamond" w:hAnsi="Garamond"/>
          <w:sz w:val="24"/>
          <w:szCs w:val="24"/>
        </w:rPr>
        <w:t xml:space="preserve"> with </w:t>
      </w:r>
      <w:r w:rsidR="00066A01" w:rsidRPr="00006A56">
        <w:rPr>
          <w:rFonts w:ascii="Garamond" w:hAnsi="Garamond"/>
          <w:sz w:val="24"/>
          <w:szCs w:val="24"/>
        </w:rPr>
        <w:t>object-oriented</w:t>
      </w:r>
      <w:r w:rsidR="00AC2CAB" w:rsidRPr="00006A56">
        <w:rPr>
          <w:rFonts w:ascii="Garamond" w:hAnsi="Garamond"/>
          <w:sz w:val="24"/>
          <w:szCs w:val="24"/>
        </w:rPr>
        <w:t xml:space="preserve"> </w:t>
      </w:r>
      <w:r w:rsidR="00066A01" w:rsidRPr="00006A56">
        <w:rPr>
          <w:rFonts w:ascii="Garamond" w:hAnsi="Garamond"/>
          <w:sz w:val="24"/>
          <w:szCs w:val="24"/>
        </w:rPr>
        <w:t>p</w:t>
      </w:r>
      <w:r w:rsidR="00AC2CAB" w:rsidRPr="00006A56">
        <w:rPr>
          <w:rFonts w:ascii="Garamond" w:hAnsi="Garamond"/>
          <w:sz w:val="24"/>
          <w:szCs w:val="24"/>
        </w:rPr>
        <w:t>rogramming Java</w:t>
      </w:r>
      <w:r w:rsidRPr="00006A56">
        <w:rPr>
          <w:rFonts w:ascii="Garamond" w:hAnsi="Garamond"/>
          <w:sz w:val="24"/>
          <w:szCs w:val="24"/>
        </w:rPr>
        <w:t xml:space="preserve"> in particular</w:t>
      </w:r>
      <w:r w:rsidR="00B42EA9" w:rsidRPr="00006A56">
        <w:rPr>
          <w:rFonts w:ascii="Garamond" w:hAnsi="Garamond"/>
          <w:sz w:val="24"/>
          <w:szCs w:val="24"/>
        </w:rPr>
        <w:t>.</w:t>
      </w:r>
    </w:p>
    <w:p w14:paraId="08D58361" w14:textId="483FFDE0" w:rsidR="00F63949" w:rsidRPr="00006A56" w:rsidRDefault="000508A2" w:rsidP="006148A9">
      <w:pPr>
        <w:pStyle w:val="ListParagraph"/>
        <w:numPr>
          <w:ilvl w:val="0"/>
          <w:numId w:val="29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</w:t>
      </w:r>
      <w:r w:rsidR="00B42EA9" w:rsidRPr="00006A56">
        <w:rPr>
          <w:rFonts w:ascii="Garamond" w:hAnsi="Garamond"/>
          <w:sz w:val="24"/>
          <w:szCs w:val="24"/>
        </w:rPr>
        <w:t>s</w:t>
      </w:r>
      <w:r w:rsidRPr="00006A56">
        <w:rPr>
          <w:rFonts w:ascii="Garamond" w:hAnsi="Garamond"/>
          <w:sz w:val="24"/>
          <w:szCs w:val="24"/>
        </w:rPr>
        <w:t xml:space="preserve"> with </w:t>
      </w:r>
      <w:r w:rsidR="00AC2CAB" w:rsidRPr="00006A56">
        <w:rPr>
          <w:rFonts w:ascii="Garamond" w:hAnsi="Garamond"/>
          <w:sz w:val="24"/>
          <w:szCs w:val="24"/>
        </w:rPr>
        <w:t>Office 365</w:t>
      </w:r>
      <w:r w:rsidR="00B42EA9" w:rsidRPr="00006A56">
        <w:rPr>
          <w:rFonts w:ascii="Garamond" w:hAnsi="Garamond"/>
          <w:sz w:val="24"/>
          <w:szCs w:val="24"/>
        </w:rPr>
        <w:t>.</w:t>
      </w:r>
    </w:p>
    <w:p w14:paraId="4D750BE6" w14:textId="358B2E38" w:rsidR="00F63949" w:rsidRPr="00006A56" w:rsidRDefault="000508A2" w:rsidP="006148A9">
      <w:pPr>
        <w:pStyle w:val="ListParagraph"/>
        <w:numPr>
          <w:ilvl w:val="0"/>
          <w:numId w:val="29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</w:t>
      </w:r>
      <w:r w:rsidR="00B42EA9" w:rsidRPr="00006A56">
        <w:rPr>
          <w:rFonts w:ascii="Garamond" w:hAnsi="Garamond"/>
          <w:sz w:val="24"/>
          <w:szCs w:val="24"/>
        </w:rPr>
        <w:t>s</w:t>
      </w:r>
      <w:r w:rsidRPr="00006A56">
        <w:rPr>
          <w:rFonts w:ascii="Garamond" w:hAnsi="Garamond"/>
          <w:sz w:val="24"/>
          <w:szCs w:val="24"/>
        </w:rPr>
        <w:t xml:space="preserve"> with </w:t>
      </w:r>
      <w:r w:rsidR="00AC2CAB" w:rsidRPr="00006A56">
        <w:rPr>
          <w:rFonts w:ascii="Garamond" w:hAnsi="Garamond"/>
          <w:sz w:val="24"/>
          <w:szCs w:val="24"/>
        </w:rPr>
        <w:t>VBS</w:t>
      </w:r>
      <w:r w:rsidRPr="00006A56">
        <w:rPr>
          <w:rFonts w:ascii="Garamond" w:hAnsi="Garamond"/>
          <w:sz w:val="24"/>
          <w:szCs w:val="24"/>
        </w:rPr>
        <w:t xml:space="preserve"> scripting</w:t>
      </w:r>
      <w:r w:rsidR="00F63949" w:rsidRPr="00006A56">
        <w:rPr>
          <w:rFonts w:ascii="Garamond" w:hAnsi="Garamond"/>
          <w:sz w:val="24"/>
          <w:szCs w:val="24"/>
        </w:rPr>
        <w:t xml:space="preserve">, </w:t>
      </w:r>
      <w:r w:rsidRPr="00006A56">
        <w:rPr>
          <w:rFonts w:ascii="Garamond" w:hAnsi="Garamond"/>
          <w:sz w:val="24"/>
          <w:szCs w:val="24"/>
        </w:rPr>
        <w:t xml:space="preserve">and </w:t>
      </w:r>
      <w:r w:rsidR="00066A01" w:rsidRPr="00006A56">
        <w:rPr>
          <w:rFonts w:ascii="Garamond" w:hAnsi="Garamond"/>
          <w:sz w:val="24"/>
          <w:szCs w:val="24"/>
        </w:rPr>
        <w:t>b</w:t>
      </w:r>
      <w:r w:rsidR="00AC2CAB" w:rsidRPr="00006A56">
        <w:rPr>
          <w:rFonts w:ascii="Garamond" w:hAnsi="Garamond"/>
          <w:sz w:val="24"/>
          <w:szCs w:val="24"/>
        </w:rPr>
        <w:t>atch</w:t>
      </w:r>
      <w:r w:rsidRPr="00006A56">
        <w:rPr>
          <w:rFonts w:ascii="Garamond" w:hAnsi="Garamond"/>
          <w:sz w:val="24"/>
          <w:szCs w:val="24"/>
        </w:rPr>
        <w:t xml:space="preserve"> scripting.</w:t>
      </w:r>
    </w:p>
    <w:p w14:paraId="6A6C5CE9" w14:textId="52E3B0FD" w:rsidR="00F63949" w:rsidRPr="00006A56" w:rsidRDefault="000508A2" w:rsidP="006148A9">
      <w:pPr>
        <w:pStyle w:val="ListParagraph"/>
        <w:numPr>
          <w:ilvl w:val="0"/>
          <w:numId w:val="29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</w:t>
      </w:r>
      <w:r w:rsidR="00B42EA9" w:rsidRPr="00006A56">
        <w:rPr>
          <w:rFonts w:ascii="Garamond" w:hAnsi="Garamond"/>
          <w:sz w:val="24"/>
          <w:szCs w:val="24"/>
        </w:rPr>
        <w:t>s</w:t>
      </w:r>
      <w:r w:rsidRPr="00006A56">
        <w:rPr>
          <w:rFonts w:ascii="Garamond" w:hAnsi="Garamond"/>
          <w:sz w:val="24"/>
          <w:szCs w:val="24"/>
        </w:rPr>
        <w:t xml:space="preserve"> with w</w:t>
      </w:r>
      <w:r w:rsidR="00AC2CAB" w:rsidRPr="00006A56">
        <w:rPr>
          <w:rFonts w:ascii="Garamond" w:hAnsi="Garamond"/>
          <w:sz w:val="24"/>
          <w:szCs w:val="24"/>
        </w:rPr>
        <w:t>eb site design</w:t>
      </w:r>
      <w:r w:rsidR="00F63949" w:rsidRPr="00006A56">
        <w:rPr>
          <w:rFonts w:ascii="Garamond" w:hAnsi="Garamond"/>
          <w:sz w:val="24"/>
          <w:szCs w:val="24"/>
        </w:rPr>
        <w:t xml:space="preserve"> </w:t>
      </w:r>
      <w:r w:rsidR="00AC2CAB" w:rsidRPr="00006A56">
        <w:rPr>
          <w:rFonts w:ascii="Garamond" w:hAnsi="Garamond"/>
          <w:sz w:val="24"/>
          <w:szCs w:val="24"/>
        </w:rPr>
        <w:t>HTML</w:t>
      </w:r>
      <w:r w:rsidR="00F63949" w:rsidRPr="00006A56">
        <w:rPr>
          <w:rFonts w:ascii="Garamond" w:hAnsi="Garamond"/>
          <w:sz w:val="24"/>
          <w:szCs w:val="24"/>
        </w:rPr>
        <w:t xml:space="preserve">, </w:t>
      </w:r>
      <w:r w:rsidR="00AC2CAB" w:rsidRPr="00006A56">
        <w:rPr>
          <w:rFonts w:ascii="Garamond" w:hAnsi="Garamond"/>
          <w:sz w:val="24"/>
          <w:szCs w:val="24"/>
        </w:rPr>
        <w:t>CSS</w:t>
      </w:r>
      <w:r w:rsidR="00F63949" w:rsidRPr="00006A56">
        <w:rPr>
          <w:rFonts w:ascii="Garamond" w:hAnsi="Garamond"/>
          <w:sz w:val="24"/>
          <w:szCs w:val="24"/>
        </w:rPr>
        <w:t xml:space="preserve">, </w:t>
      </w:r>
      <w:r w:rsidR="00AC2CAB" w:rsidRPr="00006A56">
        <w:rPr>
          <w:rFonts w:ascii="Garamond" w:hAnsi="Garamond"/>
          <w:sz w:val="24"/>
          <w:szCs w:val="24"/>
        </w:rPr>
        <w:t>JavaScript</w:t>
      </w:r>
      <w:r w:rsidR="00D4578C" w:rsidRPr="00006A56">
        <w:rPr>
          <w:rFonts w:ascii="Garamond" w:hAnsi="Garamond"/>
          <w:sz w:val="24"/>
          <w:szCs w:val="24"/>
        </w:rPr>
        <w:t>.</w:t>
      </w:r>
    </w:p>
    <w:p w14:paraId="51118412" w14:textId="45DD4312" w:rsidR="00AC2CAB" w:rsidRPr="00006A56" w:rsidRDefault="000508A2" w:rsidP="006148A9">
      <w:pPr>
        <w:pStyle w:val="ListParagraph"/>
        <w:numPr>
          <w:ilvl w:val="0"/>
          <w:numId w:val="29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Assist</w:t>
      </w:r>
      <w:r w:rsidR="00B42EA9" w:rsidRPr="00006A56">
        <w:rPr>
          <w:rFonts w:ascii="Garamond" w:hAnsi="Garamond"/>
          <w:sz w:val="24"/>
          <w:szCs w:val="24"/>
        </w:rPr>
        <w:t>s</w:t>
      </w:r>
      <w:r w:rsidRPr="00006A56">
        <w:rPr>
          <w:rFonts w:ascii="Garamond" w:hAnsi="Garamond"/>
          <w:sz w:val="24"/>
          <w:szCs w:val="24"/>
        </w:rPr>
        <w:t xml:space="preserve"> with </w:t>
      </w:r>
      <w:r w:rsidR="00066A01" w:rsidRPr="00006A56">
        <w:rPr>
          <w:rFonts w:ascii="Garamond" w:hAnsi="Garamond"/>
          <w:sz w:val="24"/>
          <w:szCs w:val="24"/>
        </w:rPr>
        <w:t>p</w:t>
      </w:r>
      <w:r w:rsidR="00AC2CAB" w:rsidRPr="00006A56">
        <w:rPr>
          <w:rFonts w:ascii="Garamond" w:hAnsi="Garamond"/>
          <w:sz w:val="24"/>
          <w:szCs w:val="24"/>
        </w:rPr>
        <w:t xml:space="preserve">rinciples of </w:t>
      </w:r>
      <w:r w:rsidR="00066A01" w:rsidRPr="00006A56">
        <w:rPr>
          <w:rFonts w:ascii="Garamond" w:hAnsi="Garamond"/>
          <w:sz w:val="24"/>
          <w:szCs w:val="24"/>
        </w:rPr>
        <w:t>c</w:t>
      </w:r>
      <w:r w:rsidR="00AC2CAB" w:rsidRPr="00006A56">
        <w:rPr>
          <w:rFonts w:ascii="Garamond" w:hAnsi="Garamond"/>
          <w:sz w:val="24"/>
          <w:szCs w:val="24"/>
        </w:rPr>
        <w:t>hemistry</w:t>
      </w:r>
      <w:r w:rsidR="00D4578C" w:rsidRPr="00006A56">
        <w:rPr>
          <w:rFonts w:ascii="Garamond" w:hAnsi="Garamond"/>
          <w:sz w:val="24"/>
          <w:szCs w:val="24"/>
        </w:rPr>
        <w:t>.</w:t>
      </w:r>
    </w:p>
    <w:p w14:paraId="6FC41DE0" w14:textId="77777777" w:rsidR="00806CBB" w:rsidRPr="00006A56" w:rsidRDefault="00806CBB" w:rsidP="006148A9">
      <w:pPr>
        <w:pStyle w:val="ListParagraph"/>
        <w:numPr>
          <w:ilvl w:val="0"/>
          <w:numId w:val="0"/>
        </w:numPr>
        <w:spacing w:before="0" w:after="0" w:line="240" w:lineRule="auto"/>
        <w:ind w:left="1080"/>
        <w:rPr>
          <w:rFonts w:ascii="Garamond" w:hAnsi="Garamond"/>
          <w:sz w:val="24"/>
          <w:szCs w:val="24"/>
        </w:rPr>
      </w:pPr>
    </w:p>
    <w:p w14:paraId="1685D56E" w14:textId="4942CFAA" w:rsidR="00806CBB" w:rsidRPr="00B65E56" w:rsidRDefault="00D74126" w:rsidP="00B65E56">
      <w:pPr>
        <w:pStyle w:val="Heading1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PERSONAL PROJECTS</w:t>
      </w:r>
    </w:p>
    <w:p w14:paraId="1C483676" w14:textId="77DEB518" w:rsidR="00CE389A" w:rsidRDefault="00CE389A" w:rsidP="006148A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Python project:</w:t>
      </w:r>
    </w:p>
    <w:p w14:paraId="3D7BBF22" w14:textId="5C30346E" w:rsidR="00CE389A" w:rsidRPr="00CE389A" w:rsidRDefault="003B7FBD" w:rsidP="00CE389A">
      <w:pPr>
        <w:spacing w:before="0" w:after="0" w:line="240" w:lineRule="auto"/>
        <w:ind w:left="720" w:firstLine="7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Simple/basic v</w:t>
      </w:r>
      <w:r w:rsidR="00CE389A" w:rsidRPr="00CE389A">
        <w:rPr>
          <w:rFonts w:ascii="Garamond" w:hAnsi="Garamond"/>
          <w:sz w:val="24"/>
          <w:szCs w:val="24"/>
        </w:rPr>
        <w:t xml:space="preserve">irtual assistant </w:t>
      </w:r>
      <w:r w:rsidR="001A0F68">
        <w:rPr>
          <w:rFonts w:ascii="Garamond" w:hAnsi="Garamond"/>
          <w:sz w:val="24"/>
          <w:szCs w:val="24"/>
        </w:rPr>
        <w:t>practiced</w:t>
      </w:r>
      <w:r>
        <w:rPr>
          <w:rFonts w:ascii="Garamond" w:hAnsi="Garamond"/>
          <w:sz w:val="24"/>
          <w:szCs w:val="24"/>
        </w:rPr>
        <w:t xml:space="preserve"> and housed on GitHub</w:t>
      </w:r>
      <w:r w:rsidR="00CE389A" w:rsidRPr="00CE389A">
        <w:rPr>
          <w:rFonts w:ascii="Garamond" w:hAnsi="Garamond"/>
          <w:sz w:val="24"/>
          <w:szCs w:val="24"/>
        </w:rPr>
        <w:t xml:space="preserve"> </w:t>
      </w:r>
      <w:hyperlink r:id="rId9" w:history="1">
        <w:r w:rsidR="00CE389A" w:rsidRPr="000C10C9">
          <w:rPr>
            <w:rStyle w:val="Hyperlink"/>
            <w:rFonts w:ascii="Garamond" w:hAnsi="Garamond"/>
            <w:sz w:val="24"/>
            <w:szCs w:val="24"/>
          </w:rPr>
          <w:t>MIMI</w:t>
        </w:r>
      </w:hyperlink>
      <w:r w:rsidR="00CE389A" w:rsidRPr="00CE389A">
        <w:rPr>
          <w:rFonts w:ascii="Garamond" w:hAnsi="Garamond"/>
          <w:sz w:val="24"/>
          <w:szCs w:val="24"/>
        </w:rPr>
        <w:t xml:space="preserve"> (My Intelligent Me).</w:t>
      </w:r>
      <w:r w:rsidR="00B42CAF">
        <w:rPr>
          <w:rFonts w:ascii="Garamond" w:hAnsi="Garamond"/>
          <w:sz w:val="24"/>
          <w:szCs w:val="24"/>
        </w:rPr>
        <w:t xml:space="preserve"> My virtual/personal assistant keeps me on track. It is so polite that it opens with a greeting tells me the time when requested helps me search through my song playlist, opens applications that I need to work, has a list of certain websites I usually visit on the internet and does quick Wikipedia searches for me. My AI most important role is that it grants me access and I take it from there.</w:t>
      </w:r>
      <w:r w:rsidR="00DC4D96">
        <w:rPr>
          <w:rFonts w:ascii="Garamond" w:hAnsi="Garamond"/>
          <w:sz w:val="24"/>
          <w:szCs w:val="24"/>
        </w:rPr>
        <w:t xml:space="preserve"> Task were assigned on reddit, discussions happened on discord, JIRA was my process tracking tool, </w:t>
      </w:r>
      <w:r w:rsidR="00E42106">
        <w:rPr>
          <w:rFonts w:ascii="Garamond" w:hAnsi="Garamond"/>
          <w:sz w:val="24"/>
          <w:szCs w:val="24"/>
        </w:rPr>
        <w:t xml:space="preserve">visual studio code was my IDE, and </w:t>
      </w:r>
      <w:r w:rsidR="00DC4D96">
        <w:rPr>
          <w:rFonts w:ascii="Garamond" w:hAnsi="Garamond"/>
          <w:sz w:val="24"/>
          <w:szCs w:val="24"/>
        </w:rPr>
        <w:t>code was housed on GitHub</w:t>
      </w:r>
      <w:r w:rsidR="00E42106">
        <w:rPr>
          <w:rFonts w:ascii="Garamond" w:hAnsi="Garamond"/>
          <w:sz w:val="24"/>
          <w:szCs w:val="24"/>
        </w:rPr>
        <w:t>.</w:t>
      </w:r>
    </w:p>
    <w:p w14:paraId="255C89D2" w14:textId="09BE325D" w:rsidR="00CE389A" w:rsidRPr="00CE389A" w:rsidRDefault="00CE389A" w:rsidP="00E42106">
      <w:pPr>
        <w:pStyle w:val="ListParagraph"/>
        <w:numPr>
          <w:ilvl w:val="0"/>
          <w:numId w:val="0"/>
        </w:numPr>
        <w:tabs>
          <w:tab w:val="left" w:pos="4050"/>
        </w:tabs>
        <w:spacing w:before="0" w:after="0" w:line="240" w:lineRule="auto"/>
        <w:ind w:left="1440"/>
        <w:rPr>
          <w:rFonts w:ascii="Garamond" w:hAnsi="Garamond"/>
          <w:sz w:val="24"/>
          <w:szCs w:val="24"/>
        </w:rPr>
      </w:pPr>
    </w:p>
    <w:p w14:paraId="5E36B070" w14:textId="34DCF8F9" w:rsidR="00B91BCB" w:rsidRPr="00006A56" w:rsidRDefault="00B91BCB" w:rsidP="006148A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MySQL Project:</w:t>
      </w:r>
    </w:p>
    <w:p w14:paraId="731BB3DE" w14:textId="77777777" w:rsidR="00B91BCB" w:rsidRPr="00006A56" w:rsidRDefault="00B91BCB" w:rsidP="006148A9">
      <w:pPr>
        <w:pStyle w:val="ListParagraph"/>
        <w:numPr>
          <w:ilvl w:val="0"/>
          <w:numId w:val="0"/>
        </w:numPr>
        <w:spacing w:before="0" w:after="0" w:line="240" w:lineRule="auto"/>
        <w:ind w:left="720" w:firstLine="720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The purpose of this project “</w:t>
      </w:r>
      <w:hyperlink r:id="rId10" w:history="1">
        <w:r w:rsidRPr="00006A56">
          <w:rPr>
            <w:rStyle w:val="Hyperlink"/>
            <w:rFonts w:ascii="Garamond" w:hAnsi="Garamond"/>
            <w:sz w:val="24"/>
            <w:szCs w:val="24"/>
          </w:rPr>
          <w:t>Legacy Lending Library</w:t>
        </w:r>
      </w:hyperlink>
      <w:r w:rsidRPr="00006A56">
        <w:rPr>
          <w:rFonts w:ascii="Garamond" w:hAnsi="Garamond"/>
          <w:sz w:val="24"/>
          <w:szCs w:val="24"/>
        </w:rPr>
        <w:t>” was to go through a database’s development life cycle, that is from the Analysis phases to the design stage and unto implementation.</w:t>
      </w:r>
    </w:p>
    <w:p w14:paraId="08D03D2B" w14:textId="77777777" w:rsidR="00B91BCB" w:rsidRPr="00006A56" w:rsidRDefault="00B91BCB" w:rsidP="006148A9">
      <w:pPr>
        <w:pStyle w:val="ListParagraph"/>
        <w:numPr>
          <w:ilvl w:val="0"/>
          <w:numId w:val="0"/>
        </w:numPr>
        <w:spacing w:before="0" w:after="0" w:line="240" w:lineRule="auto"/>
        <w:ind w:left="720" w:firstLine="720"/>
        <w:rPr>
          <w:rFonts w:ascii="Garamond" w:hAnsi="Garamond"/>
          <w:sz w:val="24"/>
          <w:szCs w:val="24"/>
        </w:rPr>
      </w:pPr>
    </w:p>
    <w:p w14:paraId="37C7554A" w14:textId="5F0D6EC1" w:rsidR="00B91BCB" w:rsidRPr="00006A56" w:rsidRDefault="00B91BCB" w:rsidP="006148A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Websites and Web pages:</w:t>
      </w:r>
    </w:p>
    <w:p w14:paraId="751FDA56" w14:textId="2142C696" w:rsidR="00B91BCB" w:rsidRDefault="005811D5" w:rsidP="006148A9">
      <w:pPr>
        <w:pStyle w:val="ListParagraph"/>
        <w:numPr>
          <w:ilvl w:val="0"/>
          <w:numId w:val="0"/>
        </w:numPr>
        <w:tabs>
          <w:tab w:val="left" w:pos="7065"/>
        </w:tabs>
        <w:spacing w:before="0" w:after="0" w:line="240" w:lineRule="auto"/>
        <w:ind w:left="792"/>
        <w:rPr>
          <w:rFonts w:ascii="Garamond" w:hAnsi="Garamond"/>
          <w:sz w:val="24"/>
          <w:szCs w:val="24"/>
        </w:rPr>
      </w:pPr>
      <w:hyperlink r:id="rId11" w:history="1">
        <w:r w:rsidR="000A2EE0" w:rsidRPr="00006A56">
          <w:rPr>
            <w:rStyle w:val="Hyperlink"/>
            <w:rFonts w:ascii="Garamond" w:hAnsi="Garamond"/>
            <w:sz w:val="24"/>
            <w:szCs w:val="24"/>
          </w:rPr>
          <w:t>Websites and Web-pages</w:t>
        </w:r>
      </w:hyperlink>
      <w:r w:rsidR="00B91BCB" w:rsidRPr="00006A56">
        <w:rPr>
          <w:rFonts w:ascii="Garamond" w:hAnsi="Garamond"/>
          <w:sz w:val="24"/>
          <w:szCs w:val="24"/>
        </w:rPr>
        <w:t xml:space="preserve"> created using, HTML5, JavaScript5, CSS3, and php.</w:t>
      </w:r>
    </w:p>
    <w:p w14:paraId="62080901" w14:textId="77777777" w:rsidR="00B91BCB" w:rsidRPr="00006A56" w:rsidRDefault="00B91BCB" w:rsidP="002F29AF">
      <w:pPr>
        <w:spacing w:before="0" w:after="0" w:line="240" w:lineRule="auto"/>
        <w:rPr>
          <w:rFonts w:ascii="Garamond" w:hAnsi="Garamond"/>
          <w:sz w:val="24"/>
          <w:szCs w:val="24"/>
        </w:rPr>
      </w:pPr>
    </w:p>
    <w:p w14:paraId="694E5DA0" w14:textId="77777777" w:rsidR="0016573E" w:rsidRPr="00006A56" w:rsidRDefault="0087779E" w:rsidP="006148A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M</w:t>
      </w:r>
      <w:r w:rsidR="0016573E" w:rsidRPr="00006A56">
        <w:rPr>
          <w:rFonts w:ascii="Garamond" w:hAnsi="Garamond"/>
          <w:sz w:val="24"/>
          <w:szCs w:val="24"/>
        </w:rPr>
        <w:t>obile apps</w:t>
      </w:r>
      <w:r w:rsidRPr="00006A56">
        <w:rPr>
          <w:rFonts w:ascii="Garamond" w:hAnsi="Garamond"/>
          <w:sz w:val="24"/>
          <w:szCs w:val="24"/>
        </w:rPr>
        <w:t xml:space="preserve"> created</w:t>
      </w:r>
      <w:r w:rsidR="0016573E" w:rsidRPr="00006A56">
        <w:rPr>
          <w:rFonts w:ascii="Garamond" w:hAnsi="Garamond"/>
          <w:sz w:val="24"/>
          <w:szCs w:val="24"/>
        </w:rPr>
        <w:t>:</w:t>
      </w:r>
    </w:p>
    <w:p w14:paraId="2867DC51" w14:textId="500216BC" w:rsidR="0016573E" w:rsidRPr="00006A56" w:rsidRDefault="005811D5" w:rsidP="0030372D">
      <w:pPr>
        <w:spacing w:before="0" w:after="0" w:line="240" w:lineRule="auto"/>
        <w:ind w:firstLine="720"/>
        <w:rPr>
          <w:rFonts w:ascii="Garamond" w:hAnsi="Garamond"/>
          <w:sz w:val="24"/>
          <w:szCs w:val="24"/>
        </w:rPr>
      </w:pPr>
      <w:hyperlink r:id="rId12" w:history="1">
        <w:r w:rsidR="00FB6049" w:rsidRPr="00006A56">
          <w:rPr>
            <w:rStyle w:val="Hyperlink"/>
            <w:rFonts w:ascii="Garamond" w:hAnsi="Garamond"/>
            <w:sz w:val="24"/>
            <w:szCs w:val="24"/>
          </w:rPr>
          <w:t>Enhanced Dice Roller App (Java)</w:t>
        </w:r>
      </w:hyperlink>
      <w:r w:rsidR="00AC5C54">
        <w:rPr>
          <w:rStyle w:val="Hyperlink"/>
          <w:rFonts w:ascii="Garamond" w:hAnsi="Garamond"/>
          <w:sz w:val="24"/>
          <w:szCs w:val="24"/>
        </w:rPr>
        <w:t xml:space="preserve"> </w:t>
      </w:r>
    </w:p>
    <w:p w14:paraId="337BD389" w14:textId="77777777" w:rsidR="00FF47B8" w:rsidRPr="00006A56" w:rsidRDefault="005811D5" w:rsidP="006148A9">
      <w:pPr>
        <w:spacing w:before="0" w:after="0" w:line="240" w:lineRule="auto"/>
        <w:ind w:left="792" w:hanging="72"/>
        <w:rPr>
          <w:rFonts w:ascii="Garamond" w:hAnsi="Garamond"/>
          <w:sz w:val="24"/>
          <w:szCs w:val="24"/>
        </w:rPr>
      </w:pPr>
      <w:hyperlink r:id="rId13" w:history="1">
        <w:r w:rsidR="00FF47B8" w:rsidRPr="00006A56">
          <w:rPr>
            <w:rStyle w:val="Hyperlink"/>
            <w:rFonts w:ascii="Garamond" w:hAnsi="Garamond"/>
            <w:sz w:val="24"/>
            <w:szCs w:val="24"/>
          </w:rPr>
          <w:t>Dice Notation with Fragments (Java)</w:t>
        </w:r>
      </w:hyperlink>
    </w:p>
    <w:p w14:paraId="306F0CE1" w14:textId="77777777" w:rsidR="00D07A59" w:rsidRPr="00006A56" w:rsidRDefault="005811D5" w:rsidP="006148A9">
      <w:pPr>
        <w:spacing w:before="0" w:after="0" w:line="240" w:lineRule="auto"/>
        <w:ind w:left="792" w:hanging="72"/>
        <w:rPr>
          <w:rFonts w:ascii="Garamond" w:hAnsi="Garamond"/>
          <w:sz w:val="24"/>
          <w:szCs w:val="24"/>
        </w:rPr>
      </w:pPr>
      <w:hyperlink r:id="rId14" w:history="1">
        <w:r w:rsidR="00D72BC1" w:rsidRPr="00006A56">
          <w:rPr>
            <w:rStyle w:val="Hyperlink"/>
            <w:rFonts w:ascii="Garamond" w:hAnsi="Garamond"/>
            <w:sz w:val="24"/>
            <w:szCs w:val="24"/>
          </w:rPr>
          <w:t>Dice Notation with Fragments with Persistence (Java)</w:t>
        </w:r>
      </w:hyperlink>
    </w:p>
    <w:p w14:paraId="2F4DF2F9" w14:textId="77777777" w:rsidR="0016573E" w:rsidRPr="00006A56" w:rsidRDefault="005811D5" w:rsidP="006148A9">
      <w:pPr>
        <w:spacing w:before="0" w:after="0" w:line="240" w:lineRule="auto"/>
        <w:ind w:left="792" w:hanging="72"/>
        <w:rPr>
          <w:rFonts w:ascii="Garamond" w:hAnsi="Garamond"/>
          <w:sz w:val="24"/>
          <w:szCs w:val="24"/>
        </w:rPr>
      </w:pPr>
      <w:hyperlink r:id="rId15" w:history="1">
        <w:r w:rsidR="00025F50" w:rsidRPr="00006A56">
          <w:rPr>
            <w:rStyle w:val="Hyperlink"/>
            <w:rFonts w:ascii="Garamond" w:hAnsi="Garamond"/>
            <w:sz w:val="24"/>
            <w:szCs w:val="24"/>
          </w:rPr>
          <w:t>Bounce Surface View Gamification (Java)</w:t>
        </w:r>
      </w:hyperlink>
    </w:p>
    <w:p w14:paraId="2BA42235" w14:textId="26FFBF21" w:rsidR="0016573E" w:rsidRDefault="0016573E" w:rsidP="006148A9">
      <w:pPr>
        <w:spacing w:before="0" w:after="0" w:line="240" w:lineRule="auto"/>
        <w:ind w:left="792" w:firstLine="648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lastRenderedPageBreak/>
        <w:t xml:space="preserve">These apps were created using android studio, java, dart code, GitHub, and SourceTree. With these app, I have demonstrated the use of layouts and widgets, </w:t>
      </w:r>
      <w:r w:rsidR="00593C8B" w:rsidRPr="00006A56">
        <w:rPr>
          <w:rFonts w:ascii="Garamond" w:hAnsi="Garamond"/>
          <w:sz w:val="24"/>
          <w:szCs w:val="24"/>
        </w:rPr>
        <w:t>activities,</w:t>
      </w:r>
      <w:r w:rsidRPr="00006A56">
        <w:rPr>
          <w:rFonts w:ascii="Garamond" w:hAnsi="Garamond"/>
          <w:sz w:val="24"/>
          <w:szCs w:val="24"/>
        </w:rPr>
        <w:t xml:space="preserve"> and intents both explicit, and </w:t>
      </w:r>
      <w:r w:rsidR="009D089E" w:rsidRPr="00006A56">
        <w:rPr>
          <w:rFonts w:ascii="Garamond" w:hAnsi="Garamond"/>
          <w:sz w:val="24"/>
          <w:szCs w:val="24"/>
        </w:rPr>
        <w:t>implicit,</w:t>
      </w:r>
      <w:r w:rsidRPr="00006A56">
        <w:rPr>
          <w:rFonts w:ascii="Garamond" w:hAnsi="Garamond"/>
          <w:sz w:val="24"/>
          <w:szCs w:val="24"/>
        </w:rPr>
        <w:t xml:space="preserve"> including the activity life cycle. </w:t>
      </w:r>
      <w:r w:rsidR="00975235" w:rsidRPr="00006A56">
        <w:rPr>
          <w:rFonts w:ascii="Garamond" w:hAnsi="Garamond"/>
          <w:sz w:val="24"/>
          <w:szCs w:val="24"/>
        </w:rPr>
        <w:t>More skills are m</w:t>
      </w:r>
      <w:r w:rsidRPr="00006A56">
        <w:rPr>
          <w:rFonts w:ascii="Garamond" w:hAnsi="Garamond"/>
          <w:sz w:val="24"/>
          <w:szCs w:val="24"/>
        </w:rPr>
        <w:t>enus, dialogs, touch, fragments, working with data, running background task</w:t>
      </w:r>
      <w:r w:rsidR="00975235" w:rsidRPr="00006A56">
        <w:rPr>
          <w:rFonts w:ascii="Garamond" w:hAnsi="Garamond"/>
          <w:sz w:val="24"/>
          <w:szCs w:val="24"/>
        </w:rPr>
        <w:t>s</w:t>
      </w:r>
      <w:r w:rsidRPr="00006A56">
        <w:rPr>
          <w:rFonts w:ascii="Garamond" w:hAnsi="Garamond"/>
          <w:sz w:val="24"/>
          <w:szCs w:val="24"/>
        </w:rPr>
        <w:t xml:space="preserve">. Additional knowledge are graphics, animation, and sound. Using inbuilt features like sensors, camera, </w:t>
      </w:r>
      <w:r w:rsidR="00BA3C25">
        <w:rPr>
          <w:rFonts w:ascii="Garamond" w:hAnsi="Garamond"/>
          <w:sz w:val="24"/>
          <w:szCs w:val="24"/>
        </w:rPr>
        <w:t xml:space="preserve">and </w:t>
      </w:r>
      <w:r w:rsidRPr="00006A56">
        <w:rPr>
          <w:rFonts w:ascii="Garamond" w:hAnsi="Garamond"/>
          <w:sz w:val="24"/>
          <w:szCs w:val="24"/>
        </w:rPr>
        <w:t>location.</w:t>
      </w:r>
    </w:p>
    <w:p w14:paraId="37D4854C" w14:textId="77777777" w:rsidR="00C07265" w:rsidRPr="00006A56" w:rsidRDefault="00C07265" w:rsidP="008B7B71">
      <w:pPr>
        <w:spacing w:before="0" w:after="0" w:line="240" w:lineRule="auto"/>
        <w:rPr>
          <w:rFonts w:ascii="Garamond" w:hAnsi="Garamond"/>
          <w:sz w:val="24"/>
          <w:szCs w:val="24"/>
        </w:rPr>
      </w:pPr>
    </w:p>
    <w:p w14:paraId="620DF902" w14:textId="34AC2F1F" w:rsidR="0016573E" w:rsidRPr="00006A56" w:rsidRDefault="0016573E" w:rsidP="006148A9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Other skills:</w:t>
      </w:r>
    </w:p>
    <w:p w14:paraId="6BB3DA33" w14:textId="3977AC79" w:rsidR="00956D91" w:rsidRDefault="00956D91" w:rsidP="00956D91">
      <w:pPr>
        <w:pStyle w:val="ListParagraph"/>
        <w:numPr>
          <w:ilvl w:val="0"/>
          <w:numId w:val="0"/>
        </w:numPr>
        <w:spacing w:before="0" w:after="0" w:line="240" w:lineRule="auto"/>
        <w:ind w:left="720" w:firstLine="720"/>
        <w:rPr>
          <w:rFonts w:ascii="Garamond" w:hAnsi="Garamond"/>
          <w:sz w:val="24"/>
          <w:szCs w:val="24"/>
        </w:rPr>
      </w:pPr>
      <w:bookmarkStart w:id="3" w:name="_Hlk49556115"/>
      <w:r w:rsidRPr="00006A56">
        <w:rPr>
          <w:rFonts w:ascii="Garamond" w:hAnsi="Garamond"/>
          <w:sz w:val="24"/>
          <w:szCs w:val="24"/>
        </w:rPr>
        <w:t xml:space="preserve">Oracle, </w:t>
      </w:r>
      <w:r w:rsidR="000F3DD7">
        <w:rPr>
          <w:rFonts w:ascii="Garamond" w:hAnsi="Garamond"/>
          <w:sz w:val="24"/>
          <w:szCs w:val="24"/>
        </w:rPr>
        <w:t>Python</w:t>
      </w:r>
      <w:r w:rsidR="00D55AB4">
        <w:rPr>
          <w:rFonts w:ascii="Garamond" w:hAnsi="Garamond"/>
          <w:sz w:val="24"/>
          <w:szCs w:val="24"/>
        </w:rPr>
        <w:t>3</w:t>
      </w:r>
      <w:r w:rsidR="000F3DD7">
        <w:rPr>
          <w:rFonts w:ascii="Garamond" w:hAnsi="Garamond"/>
          <w:sz w:val="24"/>
          <w:szCs w:val="24"/>
        </w:rPr>
        <w:t xml:space="preserve">, </w:t>
      </w:r>
      <w:r w:rsidRPr="00006A56">
        <w:rPr>
          <w:rFonts w:ascii="Garamond" w:hAnsi="Garamond"/>
          <w:sz w:val="24"/>
          <w:szCs w:val="24"/>
        </w:rPr>
        <w:t xml:space="preserve">Batch scripting, </w:t>
      </w:r>
      <w:r w:rsidR="00593C8B">
        <w:rPr>
          <w:rFonts w:ascii="Garamond" w:hAnsi="Garamond"/>
          <w:sz w:val="24"/>
          <w:szCs w:val="24"/>
        </w:rPr>
        <w:t xml:space="preserve">including </w:t>
      </w:r>
      <w:r w:rsidR="00593C8B" w:rsidRPr="00006A56">
        <w:rPr>
          <w:rFonts w:ascii="Garamond" w:hAnsi="Garamond"/>
          <w:sz w:val="24"/>
          <w:szCs w:val="24"/>
        </w:rPr>
        <w:t xml:space="preserve">knowledge of fundamental networking concepts, basic networking infrastructure, internet protocol, local area networking, networking services, networking security, OSI model, TCP-IP, wide area networks, wired and wireless networks, JIRA, Trello, React, Gatsby, Cisco packet tracer, Testing, node JS, </w:t>
      </w:r>
      <w:r w:rsidR="007A0299">
        <w:rPr>
          <w:rFonts w:ascii="Garamond" w:hAnsi="Garamond"/>
          <w:sz w:val="24"/>
          <w:szCs w:val="24"/>
        </w:rPr>
        <w:t xml:space="preserve">Mongo Db, </w:t>
      </w:r>
      <w:r w:rsidR="00593C8B" w:rsidRPr="00006A56">
        <w:rPr>
          <w:rFonts w:ascii="Garamond" w:hAnsi="Garamond"/>
          <w:sz w:val="24"/>
          <w:szCs w:val="24"/>
        </w:rPr>
        <w:t>visual studio code, Angular, IntelliJ, PowerShell, GitHub, SQLite, Firebase</w:t>
      </w:r>
      <w:r w:rsidR="00593C8B">
        <w:rPr>
          <w:rFonts w:ascii="Garamond" w:hAnsi="Garamond"/>
          <w:sz w:val="24"/>
          <w:szCs w:val="24"/>
        </w:rPr>
        <w:t xml:space="preserve">, </w:t>
      </w:r>
      <w:r w:rsidRPr="00006A56">
        <w:rPr>
          <w:rFonts w:ascii="Garamond" w:hAnsi="Garamond"/>
          <w:sz w:val="24"/>
          <w:szCs w:val="24"/>
        </w:rPr>
        <w:t xml:space="preserve">Visual Basic Script, Astah Professional, </w:t>
      </w:r>
      <w:r w:rsidR="00593C8B">
        <w:rPr>
          <w:rFonts w:ascii="Garamond" w:hAnsi="Garamond"/>
          <w:sz w:val="24"/>
          <w:szCs w:val="24"/>
        </w:rPr>
        <w:t xml:space="preserve">Audacity, </w:t>
      </w:r>
      <w:r w:rsidRPr="00006A56">
        <w:rPr>
          <w:rFonts w:ascii="Garamond" w:hAnsi="Garamond"/>
          <w:sz w:val="24"/>
          <w:szCs w:val="24"/>
        </w:rPr>
        <w:t>Photoshop</w:t>
      </w:r>
      <w:r w:rsidR="007A6D86">
        <w:rPr>
          <w:rFonts w:ascii="Garamond" w:hAnsi="Garamond"/>
          <w:sz w:val="24"/>
          <w:szCs w:val="24"/>
        </w:rPr>
        <w:t xml:space="preserve"> </w:t>
      </w:r>
      <w:r w:rsidR="003F5E64">
        <w:rPr>
          <w:rFonts w:ascii="Garamond" w:hAnsi="Garamond"/>
          <w:sz w:val="24"/>
          <w:szCs w:val="24"/>
        </w:rPr>
        <w:t xml:space="preserve">for </w:t>
      </w:r>
      <w:r w:rsidR="007A6D86">
        <w:rPr>
          <w:rFonts w:ascii="Garamond" w:hAnsi="Garamond"/>
          <w:sz w:val="24"/>
          <w:szCs w:val="24"/>
        </w:rPr>
        <w:t xml:space="preserve">flier </w:t>
      </w:r>
      <w:r w:rsidR="003F5E64">
        <w:rPr>
          <w:rFonts w:ascii="Garamond" w:hAnsi="Garamond"/>
          <w:sz w:val="24"/>
          <w:szCs w:val="24"/>
        </w:rPr>
        <w:t xml:space="preserve">creation </w:t>
      </w:r>
      <w:r w:rsidR="007A6D86">
        <w:rPr>
          <w:rFonts w:ascii="Garamond" w:hAnsi="Garamond"/>
          <w:sz w:val="24"/>
          <w:szCs w:val="24"/>
        </w:rPr>
        <w:t>and magazine covers</w:t>
      </w:r>
      <w:r w:rsidRPr="00006A56">
        <w:rPr>
          <w:rFonts w:ascii="Garamond" w:hAnsi="Garamond"/>
          <w:sz w:val="24"/>
          <w:szCs w:val="24"/>
        </w:rPr>
        <w:t>,</w:t>
      </w:r>
      <w:r w:rsidR="000F3DD7">
        <w:rPr>
          <w:rFonts w:ascii="Garamond" w:hAnsi="Garamond"/>
          <w:sz w:val="24"/>
          <w:szCs w:val="24"/>
        </w:rPr>
        <w:t xml:space="preserve"> flutter,</w:t>
      </w:r>
      <w:r w:rsidRPr="00006A56">
        <w:rPr>
          <w:rFonts w:ascii="Garamond" w:hAnsi="Garamond"/>
          <w:sz w:val="24"/>
          <w:szCs w:val="24"/>
        </w:rPr>
        <w:t xml:space="preserve"> Illustrator, Blender, </w:t>
      </w:r>
      <w:r w:rsidR="00DE63C8">
        <w:rPr>
          <w:rFonts w:ascii="Garamond" w:hAnsi="Garamond"/>
          <w:sz w:val="24"/>
          <w:szCs w:val="24"/>
        </w:rPr>
        <w:t xml:space="preserve">processing, </w:t>
      </w:r>
      <w:r w:rsidR="00593C8B">
        <w:rPr>
          <w:rFonts w:ascii="Garamond" w:hAnsi="Garamond"/>
          <w:sz w:val="24"/>
          <w:szCs w:val="24"/>
        </w:rPr>
        <w:t xml:space="preserve">premiere, iMovie, </w:t>
      </w:r>
      <w:r w:rsidRPr="00006A56">
        <w:rPr>
          <w:rFonts w:ascii="Garamond" w:hAnsi="Garamond"/>
          <w:sz w:val="24"/>
          <w:szCs w:val="24"/>
        </w:rPr>
        <w:t>Office</w:t>
      </w:r>
      <w:r w:rsidR="00CB6FB1">
        <w:rPr>
          <w:rFonts w:ascii="Garamond" w:hAnsi="Garamond"/>
          <w:sz w:val="24"/>
          <w:szCs w:val="24"/>
        </w:rPr>
        <w:t xml:space="preserve"> 365</w:t>
      </w:r>
      <w:r w:rsidR="00D40509" w:rsidRPr="00006A56">
        <w:rPr>
          <w:rFonts w:ascii="Garamond" w:hAnsi="Garamond"/>
          <w:sz w:val="24"/>
          <w:szCs w:val="24"/>
        </w:rPr>
        <w:t>.</w:t>
      </w:r>
    </w:p>
    <w:p w14:paraId="25E18B22" w14:textId="4F3A955F" w:rsidR="004B6AAD" w:rsidRDefault="004B6AAD" w:rsidP="004B6AAD">
      <w:pPr>
        <w:spacing w:before="0" w:after="0" w:line="240" w:lineRule="auto"/>
        <w:rPr>
          <w:rFonts w:ascii="Garamond" w:hAnsi="Garamond"/>
          <w:sz w:val="24"/>
          <w:szCs w:val="24"/>
        </w:rPr>
      </w:pPr>
    </w:p>
    <w:p w14:paraId="2B83E13F" w14:textId="6823C4AA" w:rsidR="004B6AAD" w:rsidRPr="00006A56" w:rsidRDefault="004B6AAD" w:rsidP="004B6AAD">
      <w:pPr>
        <w:pStyle w:val="Heading1"/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Educational</w:t>
      </w:r>
      <w:r w:rsidRPr="00006A56">
        <w:rPr>
          <w:rFonts w:ascii="Garamond" w:hAnsi="Garamond"/>
          <w:sz w:val="24"/>
          <w:szCs w:val="24"/>
        </w:rPr>
        <w:t xml:space="preserve"> PROJECTS</w:t>
      </w:r>
    </w:p>
    <w:p w14:paraId="15814F55" w14:textId="0B3513AA" w:rsidR="004B6AAD" w:rsidRDefault="00636D08" w:rsidP="00606FC4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Random </w:t>
      </w:r>
      <w:r w:rsidR="003F2D7F">
        <w:rPr>
          <w:rFonts w:ascii="Garamond" w:hAnsi="Garamond"/>
          <w:sz w:val="24"/>
          <w:szCs w:val="24"/>
        </w:rPr>
        <w:t>J</w:t>
      </w:r>
      <w:r>
        <w:rPr>
          <w:rFonts w:ascii="Garamond" w:hAnsi="Garamond"/>
          <w:sz w:val="24"/>
          <w:szCs w:val="24"/>
        </w:rPr>
        <w:t xml:space="preserve">ava projects housed on </w:t>
      </w:r>
      <w:r w:rsidR="00606FC4">
        <w:rPr>
          <w:rFonts w:ascii="Garamond" w:hAnsi="Garamond"/>
          <w:sz w:val="24"/>
          <w:szCs w:val="24"/>
        </w:rPr>
        <w:t>GitHub</w:t>
      </w:r>
      <w:r w:rsidR="00592003">
        <w:rPr>
          <w:rFonts w:ascii="Garamond" w:hAnsi="Garamond"/>
          <w:sz w:val="24"/>
          <w:szCs w:val="24"/>
        </w:rPr>
        <w:t xml:space="preserve"> </w:t>
      </w:r>
      <w:r w:rsidR="00431713">
        <w:rPr>
          <w:rFonts w:ascii="Garamond" w:hAnsi="Garamond"/>
          <w:sz w:val="24"/>
          <w:szCs w:val="24"/>
        </w:rPr>
        <w:t>(</w:t>
      </w:r>
      <w:r w:rsidR="003548E5">
        <w:rPr>
          <w:rFonts w:ascii="Garamond" w:hAnsi="Garamond"/>
          <w:sz w:val="24"/>
          <w:szCs w:val="24"/>
        </w:rPr>
        <w:t xml:space="preserve">request </w:t>
      </w:r>
      <w:r w:rsidR="000D5FED">
        <w:rPr>
          <w:rFonts w:ascii="Garamond" w:hAnsi="Garamond"/>
          <w:sz w:val="24"/>
          <w:szCs w:val="24"/>
        </w:rPr>
        <w:t xml:space="preserve">GitHub </w:t>
      </w:r>
      <w:r w:rsidR="003548E5">
        <w:rPr>
          <w:rFonts w:ascii="Garamond" w:hAnsi="Garamond"/>
          <w:sz w:val="24"/>
          <w:szCs w:val="24"/>
        </w:rPr>
        <w:t>link</w:t>
      </w:r>
      <w:r w:rsidR="00431713">
        <w:rPr>
          <w:rFonts w:ascii="Garamond" w:hAnsi="Garamond"/>
          <w:sz w:val="24"/>
          <w:szCs w:val="24"/>
        </w:rPr>
        <w:t>)</w:t>
      </w:r>
    </w:p>
    <w:p w14:paraId="07C6EBD6" w14:textId="4F16788A" w:rsidR="00606FC4" w:rsidRDefault="00606FC4" w:rsidP="00606FC4">
      <w:pPr>
        <w:pStyle w:val="ListParagraph"/>
        <w:numPr>
          <w:ilvl w:val="0"/>
          <w:numId w:val="24"/>
        </w:numPr>
        <w:spacing w:before="0"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Random Web </w:t>
      </w:r>
      <w:r w:rsidR="003F2D7F">
        <w:rPr>
          <w:rFonts w:ascii="Garamond" w:hAnsi="Garamond"/>
          <w:sz w:val="24"/>
          <w:szCs w:val="24"/>
        </w:rPr>
        <w:t xml:space="preserve">development </w:t>
      </w:r>
      <w:r>
        <w:rPr>
          <w:rFonts w:ascii="Garamond" w:hAnsi="Garamond"/>
          <w:sz w:val="24"/>
          <w:szCs w:val="24"/>
        </w:rPr>
        <w:t>projects</w:t>
      </w:r>
      <w:r w:rsidR="00A87891">
        <w:rPr>
          <w:rFonts w:ascii="Garamond" w:hAnsi="Garamond"/>
          <w:sz w:val="24"/>
          <w:szCs w:val="24"/>
        </w:rPr>
        <w:t xml:space="preserve"> on GitHub</w:t>
      </w:r>
      <w:r w:rsidR="00592003">
        <w:rPr>
          <w:rFonts w:ascii="Garamond" w:hAnsi="Garamond"/>
          <w:sz w:val="24"/>
          <w:szCs w:val="24"/>
        </w:rPr>
        <w:t xml:space="preserve"> </w:t>
      </w:r>
      <w:r w:rsidR="00431713">
        <w:rPr>
          <w:rFonts w:ascii="Garamond" w:hAnsi="Garamond"/>
          <w:sz w:val="24"/>
          <w:szCs w:val="24"/>
        </w:rPr>
        <w:t>(</w:t>
      </w:r>
      <w:r w:rsidR="003548E5">
        <w:rPr>
          <w:rFonts w:ascii="Garamond" w:hAnsi="Garamond"/>
          <w:sz w:val="24"/>
          <w:szCs w:val="24"/>
        </w:rPr>
        <w:t xml:space="preserve">request </w:t>
      </w:r>
      <w:r w:rsidR="000D5FED">
        <w:rPr>
          <w:rFonts w:ascii="Garamond" w:hAnsi="Garamond"/>
          <w:sz w:val="24"/>
          <w:szCs w:val="24"/>
        </w:rPr>
        <w:t xml:space="preserve">GitHub </w:t>
      </w:r>
      <w:r w:rsidR="003548E5">
        <w:rPr>
          <w:rFonts w:ascii="Garamond" w:hAnsi="Garamond"/>
          <w:sz w:val="24"/>
          <w:szCs w:val="24"/>
        </w:rPr>
        <w:t>link</w:t>
      </w:r>
      <w:r w:rsidR="00431713">
        <w:rPr>
          <w:rFonts w:ascii="Garamond" w:hAnsi="Garamond"/>
          <w:sz w:val="24"/>
          <w:szCs w:val="24"/>
        </w:rPr>
        <w:t>)</w:t>
      </w:r>
    </w:p>
    <w:bookmarkEnd w:id="3"/>
    <w:p w14:paraId="3E03F6B0" w14:textId="77777777" w:rsidR="00027540" w:rsidRPr="00006A56" w:rsidRDefault="00027540" w:rsidP="006148A9">
      <w:pPr>
        <w:pStyle w:val="ListParagraph"/>
        <w:numPr>
          <w:ilvl w:val="0"/>
          <w:numId w:val="0"/>
        </w:numPr>
        <w:spacing w:before="0" w:after="0" w:line="240" w:lineRule="auto"/>
        <w:ind w:left="1512"/>
        <w:rPr>
          <w:rFonts w:ascii="Garamond" w:hAnsi="Garamond"/>
          <w:sz w:val="24"/>
          <w:szCs w:val="24"/>
        </w:rPr>
      </w:pPr>
    </w:p>
    <w:bookmarkEnd w:id="2"/>
    <w:p w14:paraId="550D55A5" w14:textId="77777777" w:rsidR="00BD2490" w:rsidRPr="00006A56" w:rsidRDefault="005811D5" w:rsidP="00BD2490">
      <w:pPr>
        <w:pStyle w:val="Heading1"/>
        <w:spacing w:before="0" w:after="0" w:line="240" w:lineRule="auto"/>
        <w:rPr>
          <w:rFonts w:ascii="Garamond" w:hAnsi="Garamond"/>
          <w:sz w:val="24"/>
          <w:szCs w:val="24"/>
        </w:rPr>
      </w:pPr>
      <w:sdt>
        <w:sdtPr>
          <w:rPr>
            <w:rFonts w:ascii="Garamond" w:hAnsi="Garamond"/>
            <w:sz w:val="24"/>
            <w:szCs w:val="24"/>
          </w:rPr>
          <w:alias w:val="Education:"/>
          <w:tag w:val="Education:"/>
          <w:id w:val="1516970808"/>
          <w:placeholder>
            <w:docPart w:val="F644624D390E46A284FBBD838149F256"/>
          </w:placeholder>
          <w:temporary/>
          <w:showingPlcHdr/>
          <w15:appearance w15:val="hidden"/>
        </w:sdtPr>
        <w:sdtEndPr/>
        <w:sdtContent>
          <w:r w:rsidR="00BD2490" w:rsidRPr="00006A56">
            <w:rPr>
              <w:rFonts w:ascii="Garamond" w:hAnsi="Garamond"/>
              <w:sz w:val="24"/>
              <w:szCs w:val="24"/>
            </w:rPr>
            <w:t>Education</w:t>
          </w:r>
        </w:sdtContent>
      </w:sdt>
    </w:p>
    <w:tbl>
      <w:tblPr>
        <w:tblW w:w="5000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Layout table"/>
      </w:tblPr>
      <w:tblGrid>
        <w:gridCol w:w="7025"/>
        <w:gridCol w:w="2335"/>
      </w:tblGrid>
      <w:tr w:rsidR="00BD2490" w:rsidRPr="00006A56" w14:paraId="2420FEF6" w14:textId="77777777" w:rsidTr="00BF563A">
        <w:trPr>
          <w:trHeight w:val="216"/>
        </w:trPr>
        <w:tc>
          <w:tcPr>
            <w:tcW w:w="6485" w:type="dxa"/>
          </w:tcPr>
          <w:p w14:paraId="7B9B70CE" w14:textId="77777777" w:rsidR="00BD2490" w:rsidRPr="00006A56" w:rsidRDefault="00BD2490" w:rsidP="00BF563A">
            <w:pPr>
              <w:pStyle w:val="Heading2"/>
              <w:spacing w:before="0" w:after="0" w:line="240" w:lineRule="auto"/>
              <w:rPr>
                <w:rFonts w:ascii="Garamond" w:hAnsi="Garamond"/>
                <w:b w:val="0"/>
                <w:sz w:val="24"/>
                <w:szCs w:val="24"/>
              </w:rPr>
            </w:pPr>
            <w:r w:rsidRPr="00006A56">
              <w:rPr>
                <w:rFonts w:ascii="Garamond" w:hAnsi="Garamond"/>
                <w:b w:val="0"/>
                <w:sz w:val="24"/>
                <w:szCs w:val="24"/>
              </w:rPr>
              <w:t>Georgia Gwinnett College</w:t>
            </w:r>
          </w:p>
          <w:p w14:paraId="1543952F" w14:textId="77777777" w:rsidR="00BD2490" w:rsidRPr="00006A56" w:rsidRDefault="00BD2490" w:rsidP="00BF563A">
            <w:pPr>
              <w:pStyle w:val="Location"/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006A56">
              <w:rPr>
                <w:rFonts w:ascii="Garamond" w:hAnsi="Garamond"/>
                <w:sz w:val="24"/>
                <w:szCs w:val="24"/>
              </w:rPr>
              <w:t>Lawrenceville, GA</w:t>
            </w:r>
          </w:p>
          <w:p w14:paraId="5CBEF9C6" w14:textId="77777777" w:rsidR="00BD2490" w:rsidRPr="00006A56" w:rsidRDefault="00BD2490" w:rsidP="00BF563A">
            <w:pPr>
              <w:pStyle w:val="Location"/>
              <w:spacing w:before="0" w:after="0" w:line="240" w:lineRule="auto"/>
              <w:rPr>
                <w:rFonts w:ascii="Garamond" w:hAnsi="Garamond"/>
                <w:i w:val="0"/>
                <w:sz w:val="24"/>
                <w:szCs w:val="24"/>
              </w:rPr>
            </w:pPr>
            <w:r w:rsidRPr="00006A56">
              <w:rPr>
                <w:rFonts w:ascii="Garamond" w:hAnsi="Garamond"/>
                <w:i w:val="0"/>
                <w:sz w:val="24"/>
                <w:szCs w:val="24"/>
              </w:rPr>
              <w:t>Bachelor of Science in Information Technology</w:t>
            </w:r>
          </w:p>
          <w:p w14:paraId="6234F150" w14:textId="27DD4ACE" w:rsidR="00DE05BD" w:rsidRPr="00006A56" w:rsidRDefault="00BD2490" w:rsidP="00DE05BD">
            <w:pPr>
              <w:pStyle w:val="Location"/>
              <w:spacing w:before="0" w:after="0" w:line="240" w:lineRule="auto"/>
              <w:rPr>
                <w:rFonts w:ascii="Garamond" w:hAnsi="Garamond"/>
                <w:i w:val="0"/>
                <w:sz w:val="24"/>
                <w:szCs w:val="24"/>
              </w:rPr>
            </w:pPr>
            <w:r w:rsidRPr="00006A56">
              <w:rPr>
                <w:rFonts w:ascii="Garamond" w:hAnsi="Garamond"/>
                <w:i w:val="0"/>
                <w:sz w:val="24"/>
                <w:szCs w:val="24"/>
              </w:rPr>
              <w:t>Conc. Software Development</w:t>
            </w:r>
          </w:p>
        </w:tc>
        <w:tc>
          <w:tcPr>
            <w:tcW w:w="2155" w:type="dxa"/>
          </w:tcPr>
          <w:p w14:paraId="12A4F30A" w14:textId="77777777" w:rsidR="00BD2490" w:rsidRDefault="00BD2490" w:rsidP="00BF563A">
            <w:pPr>
              <w:pStyle w:val="Dates"/>
              <w:spacing w:before="0" w:after="0" w:line="240" w:lineRule="auto"/>
              <w:jc w:val="center"/>
              <w:rPr>
                <w:rFonts w:ascii="Garamond" w:hAnsi="Garamond"/>
                <w:i/>
                <w:sz w:val="24"/>
                <w:szCs w:val="24"/>
              </w:rPr>
            </w:pPr>
            <w:r w:rsidRPr="00006A56">
              <w:rPr>
                <w:rFonts w:ascii="Garamond" w:hAnsi="Garamond"/>
                <w:i/>
                <w:sz w:val="24"/>
                <w:szCs w:val="24"/>
              </w:rPr>
              <w:t>May 2021</w:t>
            </w:r>
          </w:p>
          <w:p w14:paraId="241A6853" w14:textId="20808FA8" w:rsidR="00E2692A" w:rsidRPr="00006A56" w:rsidRDefault="00E2692A" w:rsidP="00183612">
            <w:pPr>
              <w:pStyle w:val="Dates"/>
              <w:spacing w:before="0" w:after="0" w:line="240" w:lineRule="auto"/>
              <w:jc w:val="left"/>
              <w:rPr>
                <w:rFonts w:ascii="Garamond" w:hAnsi="Garamond"/>
                <w:i/>
                <w:sz w:val="24"/>
                <w:szCs w:val="24"/>
              </w:rPr>
            </w:pPr>
          </w:p>
        </w:tc>
      </w:tr>
    </w:tbl>
    <w:p w14:paraId="20E1EFCC" w14:textId="5EB3055F" w:rsidR="00BD2490" w:rsidRDefault="00BD2490" w:rsidP="00BD2490">
      <w:pPr>
        <w:spacing w:before="0" w:after="0" w:line="240" w:lineRule="auto"/>
        <w:rPr>
          <w:rFonts w:ascii="Garamond" w:hAnsi="Garamond"/>
          <w:i/>
          <w:sz w:val="24"/>
          <w:szCs w:val="24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Layout table"/>
      </w:tblPr>
      <w:tblGrid>
        <w:gridCol w:w="7025"/>
        <w:gridCol w:w="2335"/>
      </w:tblGrid>
      <w:tr w:rsidR="00DE05BD" w:rsidRPr="00006A56" w14:paraId="75605042" w14:textId="77777777" w:rsidTr="00767323">
        <w:trPr>
          <w:trHeight w:val="216"/>
        </w:trPr>
        <w:tc>
          <w:tcPr>
            <w:tcW w:w="6485" w:type="dxa"/>
          </w:tcPr>
          <w:p w14:paraId="3DC507B5" w14:textId="4C809D5C" w:rsidR="00DE05BD" w:rsidRPr="00006A56" w:rsidRDefault="00DE05BD" w:rsidP="00767323">
            <w:pPr>
              <w:pStyle w:val="Heading2"/>
              <w:spacing w:before="0" w:after="0" w:line="240" w:lineRule="auto"/>
              <w:rPr>
                <w:rFonts w:ascii="Garamond" w:hAnsi="Garamond"/>
                <w:b w:val="0"/>
                <w:sz w:val="24"/>
                <w:szCs w:val="24"/>
              </w:rPr>
            </w:pPr>
            <w:r>
              <w:rPr>
                <w:rFonts w:ascii="Garamond" w:hAnsi="Garamond"/>
                <w:b w:val="0"/>
                <w:sz w:val="24"/>
                <w:szCs w:val="24"/>
              </w:rPr>
              <w:t xml:space="preserve">University of </w:t>
            </w:r>
            <w:r w:rsidR="00600A42">
              <w:rPr>
                <w:rFonts w:ascii="Garamond" w:hAnsi="Garamond"/>
                <w:b w:val="0"/>
                <w:sz w:val="24"/>
                <w:szCs w:val="24"/>
              </w:rPr>
              <w:t>OSLO</w:t>
            </w:r>
          </w:p>
          <w:p w14:paraId="4AC57A8D" w14:textId="4F7CFE0C" w:rsidR="00DE05BD" w:rsidRPr="00006A56" w:rsidRDefault="00600A42" w:rsidP="00767323">
            <w:pPr>
              <w:pStyle w:val="Location"/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University in OSLO, Norway</w:t>
            </w:r>
          </w:p>
          <w:p w14:paraId="0A5A72DF" w14:textId="60CDC152" w:rsidR="00DE05BD" w:rsidRPr="00006A56" w:rsidRDefault="00DE05BD" w:rsidP="00DE05BD">
            <w:pPr>
              <w:pStyle w:val="Location"/>
              <w:spacing w:before="0" w:after="0" w:line="240" w:lineRule="auto"/>
              <w:rPr>
                <w:rFonts w:ascii="Garamond" w:hAnsi="Garamond"/>
                <w:i w:val="0"/>
                <w:sz w:val="24"/>
                <w:szCs w:val="24"/>
              </w:rPr>
            </w:pPr>
            <w:r>
              <w:rPr>
                <w:rFonts w:ascii="Garamond" w:hAnsi="Garamond"/>
                <w:i w:val="0"/>
                <w:sz w:val="24"/>
                <w:szCs w:val="24"/>
              </w:rPr>
              <w:t>Master’s in Infor</w:t>
            </w:r>
            <w:r w:rsidR="00600A42">
              <w:rPr>
                <w:rFonts w:ascii="Garamond" w:hAnsi="Garamond"/>
                <w:i w:val="0"/>
                <w:sz w:val="24"/>
                <w:szCs w:val="24"/>
              </w:rPr>
              <w:t>matics: Information Security</w:t>
            </w:r>
          </w:p>
        </w:tc>
        <w:tc>
          <w:tcPr>
            <w:tcW w:w="2155" w:type="dxa"/>
          </w:tcPr>
          <w:p w14:paraId="4AF59766" w14:textId="3DF459E9" w:rsidR="00DE05BD" w:rsidRDefault="00DE05BD" w:rsidP="00767323">
            <w:pPr>
              <w:pStyle w:val="Dates"/>
              <w:spacing w:before="0" w:after="0" w:line="240" w:lineRule="auto"/>
              <w:jc w:val="center"/>
              <w:rPr>
                <w:rFonts w:ascii="Garamond" w:hAnsi="Garamond"/>
                <w:i/>
                <w:sz w:val="24"/>
                <w:szCs w:val="24"/>
              </w:rPr>
            </w:pPr>
            <w:r w:rsidRPr="00006A56">
              <w:rPr>
                <w:rFonts w:ascii="Garamond" w:hAnsi="Garamond"/>
                <w:i/>
                <w:sz w:val="24"/>
                <w:szCs w:val="24"/>
              </w:rPr>
              <w:t>May 202</w:t>
            </w:r>
            <w:r w:rsidR="00DA0459">
              <w:rPr>
                <w:rFonts w:ascii="Garamond" w:hAnsi="Garamond"/>
                <w:i/>
                <w:sz w:val="24"/>
                <w:szCs w:val="24"/>
              </w:rPr>
              <w:t>2</w:t>
            </w:r>
          </w:p>
          <w:p w14:paraId="4ABDFB59" w14:textId="77777777" w:rsidR="00DE05BD" w:rsidRPr="00006A56" w:rsidRDefault="00DE05BD" w:rsidP="00767323">
            <w:pPr>
              <w:pStyle w:val="Dates"/>
              <w:spacing w:before="0" w:after="0" w:line="240" w:lineRule="auto"/>
              <w:jc w:val="left"/>
              <w:rPr>
                <w:rFonts w:ascii="Garamond" w:hAnsi="Garamond"/>
                <w:i/>
                <w:sz w:val="24"/>
                <w:szCs w:val="24"/>
              </w:rPr>
            </w:pPr>
          </w:p>
        </w:tc>
      </w:tr>
    </w:tbl>
    <w:p w14:paraId="14E20420" w14:textId="77777777" w:rsidR="00DE05BD" w:rsidRPr="00006A56" w:rsidRDefault="00DE05BD" w:rsidP="00BD2490">
      <w:pPr>
        <w:spacing w:before="0" w:after="0" w:line="240" w:lineRule="auto"/>
        <w:rPr>
          <w:rFonts w:ascii="Garamond" w:hAnsi="Garamond"/>
          <w:i/>
          <w:sz w:val="24"/>
          <w:szCs w:val="24"/>
        </w:rPr>
      </w:pPr>
    </w:p>
    <w:p w14:paraId="16B92314" w14:textId="77777777" w:rsidR="00BD2490" w:rsidRPr="00006A56" w:rsidRDefault="00BD2490" w:rsidP="00BD2490">
      <w:pPr>
        <w:pStyle w:val="Heading1"/>
        <w:spacing w:before="0" w:after="0" w:line="240" w:lineRule="auto"/>
        <w:rPr>
          <w:rFonts w:ascii="Garamond" w:hAnsi="Garamond"/>
          <w:sz w:val="24"/>
          <w:szCs w:val="24"/>
        </w:rPr>
      </w:pPr>
      <w:r w:rsidRPr="00006A56">
        <w:rPr>
          <w:rFonts w:ascii="Garamond" w:hAnsi="Garamond"/>
          <w:sz w:val="24"/>
          <w:szCs w:val="24"/>
        </w:rPr>
        <w:t>Certificaions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Layout table"/>
      </w:tblPr>
      <w:tblGrid>
        <w:gridCol w:w="9360"/>
      </w:tblGrid>
      <w:tr w:rsidR="008B55BB" w:rsidRPr="00006A56" w14:paraId="7C5DC2EA" w14:textId="77777777" w:rsidTr="008B55BB">
        <w:trPr>
          <w:trHeight w:val="433"/>
        </w:trPr>
        <w:tc>
          <w:tcPr>
            <w:tcW w:w="9429" w:type="dxa"/>
          </w:tcPr>
          <w:p w14:paraId="60B209BC" w14:textId="77777777" w:rsidR="008B55BB" w:rsidRDefault="008B55BB" w:rsidP="0017140F">
            <w:pPr>
              <w:pStyle w:val="ListParagraph"/>
              <w:numPr>
                <w:ilvl w:val="0"/>
                <w:numId w:val="21"/>
              </w:numPr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  <w:r w:rsidRPr="00006A56">
              <w:rPr>
                <w:rFonts w:ascii="Garamond" w:hAnsi="Garamond"/>
                <w:sz w:val="24"/>
                <w:szCs w:val="24"/>
              </w:rPr>
              <w:t>MTA: Networking Fundamentals – Certified 2019</w:t>
            </w:r>
          </w:p>
          <w:p w14:paraId="5AF62760" w14:textId="77777777" w:rsidR="00A82F9B" w:rsidRDefault="00C220A0" w:rsidP="002C5592">
            <w:pPr>
              <w:pStyle w:val="ListParagraph"/>
              <w:numPr>
                <w:ilvl w:val="0"/>
                <w:numId w:val="21"/>
              </w:numPr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CEH: Certified Ethical Hacker – Certified 2021</w:t>
            </w:r>
          </w:p>
          <w:p w14:paraId="5783720F" w14:textId="78F7ED36" w:rsidR="000C10C9" w:rsidRPr="002C5592" w:rsidRDefault="000C10C9" w:rsidP="002C5592">
            <w:pPr>
              <w:pStyle w:val="ListParagraph"/>
              <w:numPr>
                <w:ilvl w:val="0"/>
                <w:numId w:val="21"/>
              </w:numPr>
              <w:spacing w:before="0" w:after="0" w:line="240" w:lineRule="auto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CISSP: Certified information systems security professional – Certified 2023</w:t>
            </w:r>
          </w:p>
        </w:tc>
      </w:tr>
      <w:bookmarkEnd w:id="0"/>
    </w:tbl>
    <w:p w14:paraId="2F667B6A" w14:textId="29AF3944" w:rsidR="00D94933" w:rsidRPr="00006A56" w:rsidRDefault="00D94933" w:rsidP="006148A9">
      <w:pPr>
        <w:spacing w:before="0" w:after="0" w:line="240" w:lineRule="auto"/>
        <w:rPr>
          <w:rFonts w:ascii="Garamond" w:hAnsi="Garamond"/>
          <w:sz w:val="24"/>
          <w:szCs w:val="24"/>
        </w:rPr>
      </w:pPr>
    </w:p>
    <w:sectPr w:rsidR="00D94933" w:rsidRPr="00006A56" w:rsidSect="0002032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47F32" w14:textId="77777777" w:rsidR="005811D5" w:rsidRDefault="005811D5" w:rsidP="00580C51">
      <w:pPr>
        <w:spacing w:before="0" w:after="0" w:line="240" w:lineRule="auto"/>
      </w:pPr>
      <w:r>
        <w:separator/>
      </w:r>
    </w:p>
  </w:endnote>
  <w:endnote w:type="continuationSeparator" w:id="0">
    <w:p w14:paraId="29AF3F5A" w14:textId="77777777" w:rsidR="005811D5" w:rsidRDefault="005811D5" w:rsidP="00580C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CF255" w14:textId="77777777" w:rsidR="005811D5" w:rsidRDefault="005811D5" w:rsidP="00580C51">
      <w:pPr>
        <w:spacing w:before="0" w:after="0" w:line="240" w:lineRule="auto"/>
      </w:pPr>
      <w:r>
        <w:separator/>
      </w:r>
    </w:p>
  </w:footnote>
  <w:footnote w:type="continuationSeparator" w:id="0">
    <w:p w14:paraId="488BE484" w14:textId="77777777" w:rsidR="005811D5" w:rsidRDefault="005811D5" w:rsidP="00580C5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8328A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7C604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198AB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84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90D5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56EE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9A7D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EAE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76DC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D486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460DA2"/>
    <w:multiLevelType w:val="hybridMultilevel"/>
    <w:tmpl w:val="D6A87D7A"/>
    <w:lvl w:ilvl="0" w:tplc="1CD0A6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72543B9"/>
    <w:multiLevelType w:val="hybridMultilevel"/>
    <w:tmpl w:val="B4E41328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0B8805F6"/>
    <w:multiLevelType w:val="multilevel"/>
    <w:tmpl w:val="A956D6F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15AB6A4E"/>
    <w:multiLevelType w:val="hybridMultilevel"/>
    <w:tmpl w:val="DC14A70E"/>
    <w:lvl w:ilvl="0" w:tplc="6DF2384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EAB4CC5"/>
    <w:multiLevelType w:val="hybridMultilevel"/>
    <w:tmpl w:val="E33C12EA"/>
    <w:lvl w:ilvl="0" w:tplc="10E69C7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913434"/>
    <w:multiLevelType w:val="hybridMultilevel"/>
    <w:tmpl w:val="D1E49F3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27C02248"/>
    <w:multiLevelType w:val="hybridMultilevel"/>
    <w:tmpl w:val="55F4C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C4479E"/>
    <w:multiLevelType w:val="hybridMultilevel"/>
    <w:tmpl w:val="77509E22"/>
    <w:lvl w:ilvl="0" w:tplc="E05013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2B1D3DA0"/>
    <w:multiLevelType w:val="hybridMultilevel"/>
    <w:tmpl w:val="07000A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4416E5"/>
    <w:multiLevelType w:val="hybridMultilevel"/>
    <w:tmpl w:val="22BCDA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2562E4"/>
    <w:multiLevelType w:val="hybridMultilevel"/>
    <w:tmpl w:val="14F43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46037"/>
    <w:multiLevelType w:val="hybridMultilevel"/>
    <w:tmpl w:val="D58CED58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4F442323"/>
    <w:multiLevelType w:val="hybridMultilevel"/>
    <w:tmpl w:val="5D82B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95827"/>
    <w:multiLevelType w:val="hybridMultilevel"/>
    <w:tmpl w:val="605644AC"/>
    <w:lvl w:ilvl="0" w:tplc="4F920022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14C2541"/>
    <w:multiLevelType w:val="hybridMultilevel"/>
    <w:tmpl w:val="CF64E6D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32B5DD0"/>
    <w:multiLevelType w:val="hybridMultilevel"/>
    <w:tmpl w:val="6EE8404C"/>
    <w:lvl w:ilvl="0" w:tplc="204EB21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7FC41068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14F7B"/>
    <w:multiLevelType w:val="hybridMultilevel"/>
    <w:tmpl w:val="A3D24A88"/>
    <w:lvl w:ilvl="0" w:tplc="44C8170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C7E2610"/>
    <w:multiLevelType w:val="hybridMultilevel"/>
    <w:tmpl w:val="55F622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5549DE"/>
    <w:multiLevelType w:val="hybridMultilevel"/>
    <w:tmpl w:val="D834C0F0"/>
    <w:lvl w:ilvl="0" w:tplc="9BE647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30" w15:restartNumberingAfterBreak="0">
    <w:nsid w:val="6EF44ACA"/>
    <w:multiLevelType w:val="hybridMultilevel"/>
    <w:tmpl w:val="33BAB884"/>
    <w:lvl w:ilvl="0" w:tplc="2014ED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14190B"/>
    <w:multiLevelType w:val="hybridMultilevel"/>
    <w:tmpl w:val="DFDED554"/>
    <w:lvl w:ilvl="0" w:tplc="8BAA88BE">
      <w:start w:val="1"/>
      <w:numFmt w:val="bullet"/>
      <w:lvlText w:val=""/>
      <w:lvlJc w:val="left"/>
      <w:pPr>
        <w:tabs>
          <w:tab w:val="num" w:pos="864"/>
        </w:tabs>
        <w:ind w:left="864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7CDE2B48"/>
    <w:multiLevelType w:val="hybridMultilevel"/>
    <w:tmpl w:val="33BAB884"/>
    <w:lvl w:ilvl="0" w:tplc="2014ED5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642692"/>
    <w:multiLevelType w:val="hybridMultilevel"/>
    <w:tmpl w:val="E8FEE684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9"/>
  </w:num>
  <w:num w:numId="3">
    <w:abstractNumId w:val="11"/>
  </w:num>
  <w:num w:numId="4">
    <w:abstractNumId w:val="13"/>
  </w:num>
  <w:num w:numId="5">
    <w:abstractNumId w:val="14"/>
  </w:num>
  <w:num w:numId="6">
    <w:abstractNumId w:val="29"/>
  </w:num>
  <w:num w:numId="7">
    <w:abstractNumId w:val="25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32"/>
  </w:num>
  <w:num w:numId="19">
    <w:abstractNumId w:val="33"/>
  </w:num>
  <w:num w:numId="20">
    <w:abstractNumId w:val="16"/>
  </w:num>
  <w:num w:numId="21">
    <w:abstractNumId w:val="30"/>
  </w:num>
  <w:num w:numId="22">
    <w:abstractNumId w:val="20"/>
  </w:num>
  <w:num w:numId="23">
    <w:abstractNumId w:val="15"/>
  </w:num>
  <w:num w:numId="24">
    <w:abstractNumId w:val="27"/>
  </w:num>
  <w:num w:numId="25">
    <w:abstractNumId w:val="21"/>
  </w:num>
  <w:num w:numId="26">
    <w:abstractNumId w:val="12"/>
  </w:num>
  <w:num w:numId="27">
    <w:abstractNumId w:val="23"/>
  </w:num>
  <w:num w:numId="28">
    <w:abstractNumId w:val="24"/>
  </w:num>
  <w:num w:numId="29">
    <w:abstractNumId w:val="22"/>
  </w:num>
  <w:num w:numId="30">
    <w:abstractNumId w:val="10"/>
  </w:num>
  <w:num w:numId="31">
    <w:abstractNumId w:val="28"/>
  </w:num>
  <w:num w:numId="32">
    <w:abstractNumId w:val="17"/>
  </w:num>
  <w:num w:numId="33">
    <w:abstractNumId w:val="26"/>
  </w:num>
  <w:num w:numId="34">
    <w:abstractNumId w:val="32"/>
  </w:num>
  <w:num w:numId="35">
    <w:abstractNumId w:val="32"/>
  </w:num>
  <w:num w:numId="36">
    <w:abstractNumId w:val="32"/>
  </w:num>
  <w:num w:numId="37">
    <w:abstractNumId w:val="18"/>
  </w:num>
  <w:num w:numId="38">
    <w:abstractNumId w:val="32"/>
  </w:num>
  <w:num w:numId="39">
    <w:abstractNumId w:val="32"/>
  </w:num>
  <w:num w:numId="40">
    <w:abstractNumId w:val="32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7C24" w:allStyles="0" w:customStyles="0" w:latentStyles="1" w:stylesInUse="0" w:headingStyles="1" w:numberingStyles="0" w:tableStyles="0" w:directFormattingOnRuns="0" w:directFormattingOnParagraphs="0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A5"/>
    <w:rsid w:val="0000107C"/>
    <w:rsid w:val="000022EB"/>
    <w:rsid w:val="00006A56"/>
    <w:rsid w:val="0002032E"/>
    <w:rsid w:val="00020B2A"/>
    <w:rsid w:val="000214BD"/>
    <w:rsid w:val="00021546"/>
    <w:rsid w:val="00025F50"/>
    <w:rsid w:val="00027540"/>
    <w:rsid w:val="00033380"/>
    <w:rsid w:val="00034F0A"/>
    <w:rsid w:val="00041C4E"/>
    <w:rsid w:val="00041EA7"/>
    <w:rsid w:val="000508A2"/>
    <w:rsid w:val="000575A9"/>
    <w:rsid w:val="00062427"/>
    <w:rsid w:val="0006276C"/>
    <w:rsid w:val="00066A01"/>
    <w:rsid w:val="000701B2"/>
    <w:rsid w:val="000756F2"/>
    <w:rsid w:val="00075E73"/>
    <w:rsid w:val="00077F48"/>
    <w:rsid w:val="00080FBD"/>
    <w:rsid w:val="00081583"/>
    <w:rsid w:val="000A2EE0"/>
    <w:rsid w:val="000B0EE9"/>
    <w:rsid w:val="000B4374"/>
    <w:rsid w:val="000B63C5"/>
    <w:rsid w:val="000C10C9"/>
    <w:rsid w:val="000D31AA"/>
    <w:rsid w:val="000D5FED"/>
    <w:rsid w:val="000D789E"/>
    <w:rsid w:val="000E0255"/>
    <w:rsid w:val="000F1DD5"/>
    <w:rsid w:val="000F22A9"/>
    <w:rsid w:val="000F3DD7"/>
    <w:rsid w:val="000F60C5"/>
    <w:rsid w:val="0010077D"/>
    <w:rsid w:val="001132A1"/>
    <w:rsid w:val="001133A5"/>
    <w:rsid w:val="00113D07"/>
    <w:rsid w:val="0011473F"/>
    <w:rsid w:val="0011544B"/>
    <w:rsid w:val="00116379"/>
    <w:rsid w:val="00120809"/>
    <w:rsid w:val="001267B6"/>
    <w:rsid w:val="00126C9A"/>
    <w:rsid w:val="0013086B"/>
    <w:rsid w:val="00130C05"/>
    <w:rsid w:val="00131104"/>
    <w:rsid w:val="001322B1"/>
    <w:rsid w:val="001352FC"/>
    <w:rsid w:val="0013567F"/>
    <w:rsid w:val="001400F5"/>
    <w:rsid w:val="00154046"/>
    <w:rsid w:val="0016573E"/>
    <w:rsid w:val="00165BAF"/>
    <w:rsid w:val="001677BD"/>
    <w:rsid w:val="0017140F"/>
    <w:rsid w:val="0017146D"/>
    <w:rsid w:val="00177AA8"/>
    <w:rsid w:val="00183612"/>
    <w:rsid w:val="001845FE"/>
    <w:rsid w:val="001948DA"/>
    <w:rsid w:val="001A0F68"/>
    <w:rsid w:val="001B1762"/>
    <w:rsid w:val="001B464F"/>
    <w:rsid w:val="001B4B27"/>
    <w:rsid w:val="001B7129"/>
    <w:rsid w:val="001C08BA"/>
    <w:rsid w:val="001D26B7"/>
    <w:rsid w:val="001D2F21"/>
    <w:rsid w:val="001D6D8E"/>
    <w:rsid w:val="001E12E0"/>
    <w:rsid w:val="001E2C5F"/>
    <w:rsid w:val="001E5570"/>
    <w:rsid w:val="001F3C2E"/>
    <w:rsid w:val="002048C8"/>
    <w:rsid w:val="00213F2A"/>
    <w:rsid w:val="00214945"/>
    <w:rsid w:val="00214C5C"/>
    <w:rsid w:val="00216268"/>
    <w:rsid w:val="00217807"/>
    <w:rsid w:val="00225059"/>
    <w:rsid w:val="00230EFB"/>
    <w:rsid w:val="00231D85"/>
    <w:rsid w:val="00235679"/>
    <w:rsid w:val="002459DD"/>
    <w:rsid w:val="0025418C"/>
    <w:rsid w:val="0025494C"/>
    <w:rsid w:val="00264F92"/>
    <w:rsid w:val="00275C03"/>
    <w:rsid w:val="00285675"/>
    <w:rsid w:val="002911C8"/>
    <w:rsid w:val="00293D7E"/>
    <w:rsid w:val="002A0B18"/>
    <w:rsid w:val="002A51D1"/>
    <w:rsid w:val="002B3132"/>
    <w:rsid w:val="002C46FA"/>
    <w:rsid w:val="002C5592"/>
    <w:rsid w:val="002C6F70"/>
    <w:rsid w:val="002D1D2B"/>
    <w:rsid w:val="002E543C"/>
    <w:rsid w:val="002F1B02"/>
    <w:rsid w:val="002F29AF"/>
    <w:rsid w:val="002F35EF"/>
    <w:rsid w:val="003002BD"/>
    <w:rsid w:val="00300698"/>
    <w:rsid w:val="00301101"/>
    <w:rsid w:val="00301257"/>
    <w:rsid w:val="0030372D"/>
    <w:rsid w:val="0030464B"/>
    <w:rsid w:val="00306C2A"/>
    <w:rsid w:val="00306C93"/>
    <w:rsid w:val="00306D20"/>
    <w:rsid w:val="00310781"/>
    <w:rsid w:val="00315C95"/>
    <w:rsid w:val="00323AAA"/>
    <w:rsid w:val="00325B1F"/>
    <w:rsid w:val="00330223"/>
    <w:rsid w:val="00330696"/>
    <w:rsid w:val="00340E79"/>
    <w:rsid w:val="00344F87"/>
    <w:rsid w:val="003548E5"/>
    <w:rsid w:val="003573D5"/>
    <w:rsid w:val="00361AFB"/>
    <w:rsid w:val="003626D2"/>
    <w:rsid w:val="00365844"/>
    <w:rsid w:val="00366038"/>
    <w:rsid w:val="00374E86"/>
    <w:rsid w:val="00375877"/>
    <w:rsid w:val="0038227C"/>
    <w:rsid w:val="00386198"/>
    <w:rsid w:val="003A25C5"/>
    <w:rsid w:val="003B7FBD"/>
    <w:rsid w:val="003C5F43"/>
    <w:rsid w:val="003D45E6"/>
    <w:rsid w:val="003E0402"/>
    <w:rsid w:val="003E7C96"/>
    <w:rsid w:val="003F29DD"/>
    <w:rsid w:val="003F2D7F"/>
    <w:rsid w:val="003F50B9"/>
    <w:rsid w:val="003F5303"/>
    <w:rsid w:val="003F5E64"/>
    <w:rsid w:val="003F61FB"/>
    <w:rsid w:val="0041118B"/>
    <w:rsid w:val="00413227"/>
    <w:rsid w:val="00420299"/>
    <w:rsid w:val="00423298"/>
    <w:rsid w:val="00431713"/>
    <w:rsid w:val="00435AFA"/>
    <w:rsid w:val="00445FB3"/>
    <w:rsid w:val="004509DF"/>
    <w:rsid w:val="00451ADC"/>
    <w:rsid w:val="00454E85"/>
    <w:rsid w:val="00456BC6"/>
    <w:rsid w:val="004575BB"/>
    <w:rsid w:val="0046664D"/>
    <w:rsid w:val="004760EF"/>
    <w:rsid w:val="00476A92"/>
    <w:rsid w:val="0048512C"/>
    <w:rsid w:val="004919B2"/>
    <w:rsid w:val="00491EF1"/>
    <w:rsid w:val="004940EE"/>
    <w:rsid w:val="00495D02"/>
    <w:rsid w:val="004A69AD"/>
    <w:rsid w:val="004A6F65"/>
    <w:rsid w:val="004B056E"/>
    <w:rsid w:val="004B2CDB"/>
    <w:rsid w:val="004B3B74"/>
    <w:rsid w:val="004B40AA"/>
    <w:rsid w:val="004B49E8"/>
    <w:rsid w:val="004B6AAD"/>
    <w:rsid w:val="004D6619"/>
    <w:rsid w:val="004E3A0C"/>
    <w:rsid w:val="004E4EB5"/>
    <w:rsid w:val="004E5507"/>
    <w:rsid w:val="004E57FA"/>
    <w:rsid w:val="004E63AB"/>
    <w:rsid w:val="004F7673"/>
    <w:rsid w:val="005074A3"/>
    <w:rsid w:val="00516F90"/>
    <w:rsid w:val="00525CB6"/>
    <w:rsid w:val="00526611"/>
    <w:rsid w:val="0052779A"/>
    <w:rsid w:val="005322D1"/>
    <w:rsid w:val="00555427"/>
    <w:rsid w:val="00557584"/>
    <w:rsid w:val="0057277F"/>
    <w:rsid w:val="00573474"/>
    <w:rsid w:val="00574070"/>
    <w:rsid w:val="00580C51"/>
    <w:rsid w:val="005811D5"/>
    <w:rsid w:val="00585EB2"/>
    <w:rsid w:val="00592003"/>
    <w:rsid w:val="00592CE3"/>
    <w:rsid w:val="00593C8B"/>
    <w:rsid w:val="00594E49"/>
    <w:rsid w:val="005A024D"/>
    <w:rsid w:val="005A352E"/>
    <w:rsid w:val="005A573B"/>
    <w:rsid w:val="005A68BC"/>
    <w:rsid w:val="005A6DBB"/>
    <w:rsid w:val="005B543D"/>
    <w:rsid w:val="005C0355"/>
    <w:rsid w:val="005C5D33"/>
    <w:rsid w:val="005D1613"/>
    <w:rsid w:val="005D5F53"/>
    <w:rsid w:val="005E1D20"/>
    <w:rsid w:val="005F409B"/>
    <w:rsid w:val="005F77E6"/>
    <w:rsid w:val="0060046A"/>
    <w:rsid w:val="00600A42"/>
    <w:rsid w:val="00606FC4"/>
    <w:rsid w:val="00607703"/>
    <w:rsid w:val="00607D2E"/>
    <w:rsid w:val="00612445"/>
    <w:rsid w:val="00612BFE"/>
    <w:rsid w:val="00613F4B"/>
    <w:rsid w:val="006148A9"/>
    <w:rsid w:val="006158FF"/>
    <w:rsid w:val="0062314C"/>
    <w:rsid w:val="00627D44"/>
    <w:rsid w:val="00633476"/>
    <w:rsid w:val="00636D08"/>
    <w:rsid w:val="00637D02"/>
    <w:rsid w:val="00647B4A"/>
    <w:rsid w:val="00656EF8"/>
    <w:rsid w:val="00660B14"/>
    <w:rsid w:val="0067194A"/>
    <w:rsid w:val="006736B6"/>
    <w:rsid w:val="0068296C"/>
    <w:rsid w:val="006962EF"/>
    <w:rsid w:val="00697047"/>
    <w:rsid w:val="006A034A"/>
    <w:rsid w:val="006C5A42"/>
    <w:rsid w:val="006C5C04"/>
    <w:rsid w:val="006D3F7B"/>
    <w:rsid w:val="006D70FA"/>
    <w:rsid w:val="006E2432"/>
    <w:rsid w:val="006F7C17"/>
    <w:rsid w:val="007001D6"/>
    <w:rsid w:val="00706CC7"/>
    <w:rsid w:val="00713111"/>
    <w:rsid w:val="0071728E"/>
    <w:rsid w:val="00722D7F"/>
    <w:rsid w:val="00723045"/>
    <w:rsid w:val="007235FF"/>
    <w:rsid w:val="0072751E"/>
    <w:rsid w:val="007275A3"/>
    <w:rsid w:val="007326EE"/>
    <w:rsid w:val="00741655"/>
    <w:rsid w:val="00741E27"/>
    <w:rsid w:val="00743BA6"/>
    <w:rsid w:val="00744079"/>
    <w:rsid w:val="007520C7"/>
    <w:rsid w:val="00753A3E"/>
    <w:rsid w:val="00754613"/>
    <w:rsid w:val="0075593B"/>
    <w:rsid w:val="00760738"/>
    <w:rsid w:val="00773C7B"/>
    <w:rsid w:val="00781D2A"/>
    <w:rsid w:val="00786F78"/>
    <w:rsid w:val="00787749"/>
    <w:rsid w:val="00790D50"/>
    <w:rsid w:val="00794A3B"/>
    <w:rsid w:val="007A0299"/>
    <w:rsid w:val="007A2BBC"/>
    <w:rsid w:val="007A2F12"/>
    <w:rsid w:val="007A5230"/>
    <w:rsid w:val="007A6D86"/>
    <w:rsid w:val="007C0885"/>
    <w:rsid w:val="007C5B9E"/>
    <w:rsid w:val="007C6B6A"/>
    <w:rsid w:val="007D0CF2"/>
    <w:rsid w:val="007D176B"/>
    <w:rsid w:val="007D274B"/>
    <w:rsid w:val="007D5AB6"/>
    <w:rsid w:val="007E0C82"/>
    <w:rsid w:val="007E60A7"/>
    <w:rsid w:val="007F1FA0"/>
    <w:rsid w:val="007F488C"/>
    <w:rsid w:val="00801063"/>
    <w:rsid w:val="008027B6"/>
    <w:rsid w:val="0080480D"/>
    <w:rsid w:val="00804B80"/>
    <w:rsid w:val="00806CBB"/>
    <w:rsid w:val="00820AE6"/>
    <w:rsid w:val="00822211"/>
    <w:rsid w:val="008233A0"/>
    <w:rsid w:val="00823870"/>
    <w:rsid w:val="00830C66"/>
    <w:rsid w:val="008320C4"/>
    <w:rsid w:val="0083499A"/>
    <w:rsid w:val="00843A26"/>
    <w:rsid w:val="00850543"/>
    <w:rsid w:val="00853AB2"/>
    <w:rsid w:val="00853FEF"/>
    <w:rsid w:val="008639EB"/>
    <w:rsid w:val="00866CF9"/>
    <w:rsid w:val="0087779E"/>
    <w:rsid w:val="0088323A"/>
    <w:rsid w:val="00895EF3"/>
    <w:rsid w:val="008A127E"/>
    <w:rsid w:val="008B0EE4"/>
    <w:rsid w:val="008B55BB"/>
    <w:rsid w:val="008B7B71"/>
    <w:rsid w:val="008C0F75"/>
    <w:rsid w:val="008C4DE6"/>
    <w:rsid w:val="008C6283"/>
    <w:rsid w:val="008D4F3A"/>
    <w:rsid w:val="008D7696"/>
    <w:rsid w:val="008E18D5"/>
    <w:rsid w:val="008E2629"/>
    <w:rsid w:val="008E6595"/>
    <w:rsid w:val="008E6829"/>
    <w:rsid w:val="008F3848"/>
    <w:rsid w:val="008F6EFC"/>
    <w:rsid w:val="008F785B"/>
    <w:rsid w:val="009046F0"/>
    <w:rsid w:val="0090731C"/>
    <w:rsid w:val="00907793"/>
    <w:rsid w:val="009077DC"/>
    <w:rsid w:val="00907D0A"/>
    <w:rsid w:val="00910834"/>
    <w:rsid w:val="00921449"/>
    <w:rsid w:val="00921498"/>
    <w:rsid w:val="00922026"/>
    <w:rsid w:val="00922168"/>
    <w:rsid w:val="00924788"/>
    <w:rsid w:val="00942976"/>
    <w:rsid w:val="009548CA"/>
    <w:rsid w:val="00954F94"/>
    <w:rsid w:val="00956D91"/>
    <w:rsid w:val="00963012"/>
    <w:rsid w:val="00971E85"/>
    <w:rsid w:val="00975235"/>
    <w:rsid w:val="0097743F"/>
    <w:rsid w:val="00982F1A"/>
    <w:rsid w:val="00984272"/>
    <w:rsid w:val="00987217"/>
    <w:rsid w:val="00987F61"/>
    <w:rsid w:val="009911C7"/>
    <w:rsid w:val="00996AB7"/>
    <w:rsid w:val="009A1693"/>
    <w:rsid w:val="009A52CF"/>
    <w:rsid w:val="009D089E"/>
    <w:rsid w:val="009D3C9B"/>
    <w:rsid w:val="009D3E3D"/>
    <w:rsid w:val="009D437E"/>
    <w:rsid w:val="009D7C59"/>
    <w:rsid w:val="009E2889"/>
    <w:rsid w:val="009F45F7"/>
    <w:rsid w:val="009F6180"/>
    <w:rsid w:val="00A05FC2"/>
    <w:rsid w:val="00A0608B"/>
    <w:rsid w:val="00A07A5A"/>
    <w:rsid w:val="00A07D6A"/>
    <w:rsid w:val="00A15AFD"/>
    <w:rsid w:val="00A20036"/>
    <w:rsid w:val="00A25F7F"/>
    <w:rsid w:val="00A330F8"/>
    <w:rsid w:val="00A461D5"/>
    <w:rsid w:val="00A5540C"/>
    <w:rsid w:val="00A560F6"/>
    <w:rsid w:val="00A56F85"/>
    <w:rsid w:val="00A60ECB"/>
    <w:rsid w:val="00A62477"/>
    <w:rsid w:val="00A6647B"/>
    <w:rsid w:val="00A75319"/>
    <w:rsid w:val="00A75B23"/>
    <w:rsid w:val="00A766FD"/>
    <w:rsid w:val="00A82F9B"/>
    <w:rsid w:val="00A84E65"/>
    <w:rsid w:val="00A87891"/>
    <w:rsid w:val="00A90329"/>
    <w:rsid w:val="00AA1ACB"/>
    <w:rsid w:val="00AA2157"/>
    <w:rsid w:val="00AB3D46"/>
    <w:rsid w:val="00AB6D7F"/>
    <w:rsid w:val="00AC06BB"/>
    <w:rsid w:val="00AC26FD"/>
    <w:rsid w:val="00AC2CAB"/>
    <w:rsid w:val="00AC5C54"/>
    <w:rsid w:val="00AC71DA"/>
    <w:rsid w:val="00AD298D"/>
    <w:rsid w:val="00AD3FBE"/>
    <w:rsid w:val="00AE186B"/>
    <w:rsid w:val="00AE7216"/>
    <w:rsid w:val="00AE77AC"/>
    <w:rsid w:val="00AF0D04"/>
    <w:rsid w:val="00AF1168"/>
    <w:rsid w:val="00AF4FEC"/>
    <w:rsid w:val="00B03C8E"/>
    <w:rsid w:val="00B03DFC"/>
    <w:rsid w:val="00B077C4"/>
    <w:rsid w:val="00B1030D"/>
    <w:rsid w:val="00B116A8"/>
    <w:rsid w:val="00B209FE"/>
    <w:rsid w:val="00B2689F"/>
    <w:rsid w:val="00B26D27"/>
    <w:rsid w:val="00B36C87"/>
    <w:rsid w:val="00B42CAF"/>
    <w:rsid w:val="00B42EA9"/>
    <w:rsid w:val="00B54803"/>
    <w:rsid w:val="00B65E56"/>
    <w:rsid w:val="00B7074A"/>
    <w:rsid w:val="00B707AC"/>
    <w:rsid w:val="00B73AB2"/>
    <w:rsid w:val="00B81AFA"/>
    <w:rsid w:val="00B87776"/>
    <w:rsid w:val="00B91BCB"/>
    <w:rsid w:val="00B9270A"/>
    <w:rsid w:val="00B95AB8"/>
    <w:rsid w:val="00B97A1E"/>
    <w:rsid w:val="00BA3C25"/>
    <w:rsid w:val="00BA5589"/>
    <w:rsid w:val="00BB2979"/>
    <w:rsid w:val="00BB2B05"/>
    <w:rsid w:val="00BB2B3D"/>
    <w:rsid w:val="00BC1816"/>
    <w:rsid w:val="00BC249D"/>
    <w:rsid w:val="00BC3EE3"/>
    <w:rsid w:val="00BD2490"/>
    <w:rsid w:val="00BD2A72"/>
    <w:rsid w:val="00BE095A"/>
    <w:rsid w:val="00BE5FCC"/>
    <w:rsid w:val="00BE69AF"/>
    <w:rsid w:val="00C069B4"/>
    <w:rsid w:val="00C07265"/>
    <w:rsid w:val="00C17EC7"/>
    <w:rsid w:val="00C20436"/>
    <w:rsid w:val="00C220A0"/>
    <w:rsid w:val="00C26C59"/>
    <w:rsid w:val="00C302EE"/>
    <w:rsid w:val="00C30BC3"/>
    <w:rsid w:val="00C34ADD"/>
    <w:rsid w:val="00C42917"/>
    <w:rsid w:val="00C4437F"/>
    <w:rsid w:val="00C505B9"/>
    <w:rsid w:val="00C51C3C"/>
    <w:rsid w:val="00C55F0B"/>
    <w:rsid w:val="00C57C87"/>
    <w:rsid w:val="00C76454"/>
    <w:rsid w:val="00C773C0"/>
    <w:rsid w:val="00C85472"/>
    <w:rsid w:val="00C8596E"/>
    <w:rsid w:val="00C8741A"/>
    <w:rsid w:val="00C94E99"/>
    <w:rsid w:val="00C974B7"/>
    <w:rsid w:val="00C975AC"/>
    <w:rsid w:val="00CB61B0"/>
    <w:rsid w:val="00CB6990"/>
    <w:rsid w:val="00CB6D61"/>
    <w:rsid w:val="00CB6FB1"/>
    <w:rsid w:val="00CC0C74"/>
    <w:rsid w:val="00CC18D5"/>
    <w:rsid w:val="00CC3BA0"/>
    <w:rsid w:val="00CC4F12"/>
    <w:rsid w:val="00CD1B14"/>
    <w:rsid w:val="00CD22BE"/>
    <w:rsid w:val="00CE0635"/>
    <w:rsid w:val="00CE0F98"/>
    <w:rsid w:val="00CE389A"/>
    <w:rsid w:val="00CE4836"/>
    <w:rsid w:val="00CE5172"/>
    <w:rsid w:val="00D05D45"/>
    <w:rsid w:val="00D066D9"/>
    <w:rsid w:val="00D07A59"/>
    <w:rsid w:val="00D2083C"/>
    <w:rsid w:val="00D2158E"/>
    <w:rsid w:val="00D22E50"/>
    <w:rsid w:val="00D3324E"/>
    <w:rsid w:val="00D3590B"/>
    <w:rsid w:val="00D37C52"/>
    <w:rsid w:val="00D37E90"/>
    <w:rsid w:val="00D40509"/>
    <w:rsid w:val="00D449BA"/>
    <w:rsid w:val="00D4578C"/>
    <w:rsid w:val="00D4662D"/>
    <w:rsid w:val="00D548CA"/>
    <w:rsid w:val="00D5598C"/>
    <w:rsid w:val="00D55AB4"/>
    <w:rsid w:val="00D604C9"/>
    <w:rsid w:val="00D62B58"/>
    <w:rsid w:val="00D62EF9"/>
    <w:rsid w:val="00D632AE"/>
    <w:rsid w:val="00D720EA"/>
    <w:rsid w:val="00D72BC1"/>
    <w:rsid w:val="00D74126"/>
    <w:rsid w:val="00D773B8"/>
    <w:rsid w:val="00D77D9D"/>
    <w:rsid w:val="00D80D13"/>
    <w:rsid w:val="00D8181A"/>
    <w:rsid w:val="00D86E28"/>
    <w:rsid w:val="00D87D94"/>
    <w:rsid w:val="00D92A8B"/>
    <w:rsid w:val="00D9401C"/>
    <w:rsid w:val="00D94933"/>
    <w:rsid w:val="00D97489"/>
    <w:rsid w:val="00DA0459"/>
    <w:rsid w:val="00DB0CF0"/>
    <w:rsid w:val="00DB2340"/>
    <w:rsid w:val="00DB57BF"/>
    <w:rsid w:val="00DC0B54"/>
    <w:rsid w:val="00DC107D"/>
    <w:rsid w:val="00DC4D96"/>
    <w:rsid w:val="00DD31B1"/>
    <w:rsid w:val="00DD416B"/>
    <w:rsid w:val="00DD4EF0"/>
    <w:rsid w:val="00DD733B"/>
    <w:rsid w:val="00DE05BD"/>
    <w:rsid w:val="00DE0E40"/>
    <w:rsid w:val="00DE63C8"/>
    <w:rsid w:val="00DE687B"/>
    <w:rsid w:val="00DE7766"/>
    <w:rsid w:val="00DF00B9"/>
    <w:rsid w:val="00DF0102"/>
    <w:rsid w:val="00DF712D"/>
    <w:rsid w:val="00E1007E"/>
    <w:rsid w:val="00E11232"/>
    <w:rsid w:val="00E11B0F"/>
    <w:rsid w:val="00E21810"/>
    <w:rsid w:val="00E2692A"/>
    <w:rsid w:val="00E33FCE"/>
    <w:rsid w:val="00E35DFE"/>
    <w:rsid w:val="00E42106"/>
    <w:rsid w:val="00E44FF3"/>
    <w:rsid w:val="00E50E53"/>
    <w:rsid w:val="00E53084"/>
    <w:rsid w:val="00E54FF9"/>
    <w:rsid w:val="00E57D73"/>
    <w:rsid w:val="00E6014B"/>
    <w:rsid w:val="00E64C2A"/>
    <w:rsid w:val="00E65B4E"/>
    <w:rsid w:val="00E717E6"/>
    <w:rsid w:val="00E844F0"/>
    <w:rsid w:val="00E85ACE"/>
    <w:rsid w:val="00E907D4"/>
    <w:rsid w:val="00E946DB"/>
    <w:rsid w:val="00EA17D7"/>
    <w:rsid w:val="00EA4BF6"/>
    <w:rsid w:val="00EA7919"/>
    <w:rsid w:val="00EB46FF"/>
    <w:rsid w:val="00EB7176"/>
    <w:rsid w:val="00EC00DD"/>
    <w:rsid w:val="00EC1EB4"/>
    <w:rsid w:val="00ED017B"/>
    <w:rsid w:val="00ED5541"/>
    <w:rsid w:val="00EE2AC4"/>
    <w:rsid w:val="00EE5B88"/>
    <w:rsid w:val="00EE7243"/>
    <w:rsid w:val="00F264DC"/>
    <w:rsid w:val="00F337CE"/>
    <w:rsid w:val="00F510D1"/>
    <w:rsid w:val="00F56FEB"/>
    <w:rsid w:val="00F63949"/>
    <w:rsid w:val="00F71EC2"/>
    <w:rsid w:val="00F73661"/>
    <w:rsid w:val="00F77D5F"/>
    <w:rsid w:val="00FA6D48"/>
    <w:rsid w:val="00FB6049"/>
    <w:rsid w:val="00FD3AFE"/>
    <w:rsid w:val="00FD5CCD"/>
    <w:rsid w:val="00FE0F2B"/>
    <w:rsid w:val="00FE631F"/>
    <w:rsid w:val="00FF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34304"/>
  <w15:docId w15:val="{B61A0741-4517-486B-9218-E2221B433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5CB6"/>
    <w:pPr>
      <w:spacing w:before="40" w:after="40" w:line="276" w:lineRule="auto"/>
    </w:pPr>
    <w:rPr>
      <w:rFonts w:asciiTheme="minorHAnsi" w:hAnsiTheme="minorHAnsi"/>
      <w:spacing w:val="10"/>
      <w:sz w:val="16"/>
      <w:szCs w:val="16"/>
    </w:rPr>
  </w:style>
  <w:style w:type="paragraph" w:styleId="Heading1">
    <w:name w:val="heading 1"/>
    <w:basedOn w:val="Normal"/>
    <w:next w:val="Normal"/>
    <w:uiPriority w:val="9"/>
    <w:qFormat/>
    <w:rsid w:val="000701B2"/>
    <w:pPr>
      <w:pBdr>
        <w:top w:val="single" w:sz="4" w:space="3" w:color="595959" w:themeColor="text1" w:themeTint="A6"/>
        <w:left w:val="single" w:sz="4" w:space="3" w:color="FFFFFF" w:themeColor="background1"/>
        <w:bottom w:val="single" w:sz="4" w:space="4" w:color="595959" w:themeColor="text1" w:themeTint="A6"/>
      </w:pBdr>
      <w:spacing w:before="80" w:after="60"/>
      <w:outlineLvl w:val="0"/>
    </w:pPr>
    <w:rPr>
      <w:rFonts w:asciiTheme="majorHAnsi" w:hAnsiTheme="majorHAnsi"/>
      <w: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380"/>
    <w:pPr>
      <w:spacing w:before="80"/>
      <w:ind w:left="432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rsid w:val="00D9748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3D"/>
    <w:pPr>
      <w:keepNext/>
      <w:keepLines/>
      <w:spacing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3D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rsid w:val="00D4662D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3D"/>
    <w:pPr>
      <w:keepNext/>
      <w:keepLines/>
      <w:spacing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F0A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F0A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DE7766"/>
    <w:rPr>
      <w:rFonts w:cs="Tahoma"/>
    </w:rPr>
  </w:style>
  <w:style w:type="paragraph" w:customStyle="1" w:styleId="ContactInfo">
    <w:name w:val="Contact Info"/>
    <w:basedOn w:val="Normal"/>
    <w:uiPriority w:val="1"/>
    <w:qFormat/>
    <w:rsid w:val="00033380"/>
    <w:pPr>
      <w:spacing w:after="240"/>
      <w:contextualSpacing/>
    </w:pPr>
  </w:style>
  <w:style w:type="paragraph" w:customStyle="1" w:styleId="Dates">
    <w:name w:val="Dates"/>
    <w:basedOn w:val="Normal"/>
    <w:uiPriority w:val="1"/>
    <w:qFormat/>
    <w:rsid w:val="00116379"/>
    <w:pPr>
      <w:spacing w:before="80"/>
      <w:jc w:val="right"/>
    </w:pPr>
  </w:style>
  <w:style w:type="paragraph" w:customStyle="1" w:styleId="Location">
    <w:name w:val="Location"/>
    <w:basedOn w:val="Normal"/>
    <w:link w:val="LocationChar"/>
    <w:uiPriority w:val="1"/>
    <w:unhideWhenUsed/>
    <w:qFormat/>
    <w:rsid w:val="00300698"/>
    <w:pPr>
      <w:ind w:left="432"/>
    </w:pPr>
    <w:rPr>
      <w:i/>
    </w:rPr>
  </w:style>
  <w:style w:type="character" w:customStyle="1" w:styleId="LocationChar">
    <w:name w:val="Location Char"/>
    <w:basedOn w:val="DefaultParagraphFont"/>
    <w:link w:val="Location"/>
    <w:uiPriority w:val="1"/>
    <w:rsid w:val="00264F92"/>
    <w:rPr>
      <w:rFonts w:asciiTheme="minorHAnsi" w:hAnsiTheme="minorHAnsi"/>
      <w:i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033380"/>
    <w:pPr>
      <w:numPr>
        <w:numId w:val="18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sid w:val="00BB2B3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F92"/>
    <w:rPr>
      <w:rFonts w:asciiTheme="minorHAnsi" w:hAnsiTheme="minorHAnsi"/>
      <w:spacing w:val="10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077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F92"/>
    <w:rPr>
      <w:rFonts w:asciiTheme="minorHAnsi" w:hAnsiTheme="minorHAnsi"/>
      <w:spacing w:val="10"/>
      <w:sz w:val="16"/>
      <w:szCs w:val="16"/>
    </w:rPr>
  </w:style>
  <w:style w:type="table" w:styleId="TableGrid">
    <w:name w:val="Table Grid"/>
    <w:basedOn w:val="TableNormal"/>
    <w:rsid w:val="00033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semiHidden/>
    <w:unhideWhenUsed/>
    <w:rsid w:val="00BB2B3D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92"/>
    <w:rPr>
      <w:rFonts w:asciiTheme="majorHAnsi" w:eastAsiaTheme="majorEastAsia" w:hAnsiTheme="majorHAnsi" w:cstheme="majorBidi"/>
      <w:i/>
      <w:iCs/>
      <w:color w:val="365F91" w:themeColor="accent1" w:themeShade="BF"/>
      <w:spacing w:val="10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92"/>
    <w:rPr>
      <w:rFonts w:asciiTheme="majorHAnsi" w:eastAsiaTheme="majorEastAsia" w:hAnsiTheme="majorHAnsi" w:cstheme="majorBidi"/>
      <w:color w:val="365F91" w:themeColor="accent1" w:themeShade="BF"/>
      <w:spacing w:val="10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92"/>
    <w:rPr>
      <w:rFonts w:asciiTheme="majorHAnsi" w:eastAsiaTheme="majorEastAsia" w:hAnsiTheme="majorHAnsi" w:cstheme="majorBidi"/>
      <w:i/>
      <w:iCs/>
      <w:color w:val="243F60" w:themeColor="accent1" w:themeShade="7F"/>
      <w:spacing w:val="10"/>
      <w:sz w:val="16"/>
      <w:szCs w:val="1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BB2B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BB2B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B2B3D"/>
    <w:rPr>
      <w:rFonts w:asciiTheme="minorHAnsi" w:hAnsiTheme="minorHAnsi"/>
      <w:i/>
      <w:iCs/>
      <w:color w:val="365F91" w:themeColor="accent1" w:themeShade="BF"/>
      <w:spacing w:val="10"/>
      <w:sz w:val="16"/>
      <w:szCs w:val="16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B2B3D"/>
    <w:rPr>
      <w:b/>
      <w:bCs/>
      <w:caps w:val="0"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semiHidden/>
    <w:unhideWhenUsed/>
    <w:qFormat/>
    <w:rsid w:val="00034F0A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034F0A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semiHidden/>
    <w:unhideWhenUsed/>
    <w:qFormat/>
    <w:rsid w:val="00034F0A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F0A"/>
    <w:rPr>
      <w:rFonts w:asciiTheme="majorHAnsi" w:eastAsiaTheme="majorEastAsia" w:hAnsiTheme="majorHAnsi" w:cstheme="majorBidi"/>
      <w:color w:val="272727" w:themeColor="text1" w:themeTint="D8"/>
      <w:spacing w:val="1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F0A"/>
    <w:rPr>
      <w:rFonts w:asciiTheme="majorHAnsi" w:eastAsiaTheme="majorEastAsia" w:hAnsiTheme="majorHAnsi" w:cstheme="majorBidi"/>
      <w:i/>
      <w:iCs/>
      <w:color w:val="272727" w:themeColor="text1" w:themeTint="D8"/>
      <w:spacing w:val="10"/>
      <w:sz w:val="21"/>
      <w:szCs w:val="21"/>
    </w:rPr>
  </w:style>
  <w:style w:type="paragraph" w:styleId="NoSpacing">
    <w:name w:val="No Spacing"/>
    <w:uiPriority w:val="1"/>
    <w:semiHidden/>
    <w:unhideWhenUsed/>
    <w:qFormat/>
    <w:rsid w:val="00034F0A"/>
    <w:rPr>
      <w:rFonts w:asciiTheme="minorHAnsi" w:hAnsiTheme="minorHAnsi"/>
      <w:spacing w:val="10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34F0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34F0A"/>
    <w:rPr>
      <w:rFonts w:asciiTheme="minorHAnsi" w:hAnsiTheme="minorHAnsi"/>
      <w:i/>
      <w:iCs/>
      <w:color w:val="404040" w:themeColor="text1" w:themeTint="BF"/>
      <w:spacing w:val="10"/>
      <w:sz w:val="16"/>
      <w:szCs w:val="16"/>
    </w:rPr>
  </w:style>
  <w:style w:type="character" w:styleId="Strong">
    <w:name w:val="Strong"/>
    <w:basedOn w:val="DefaultParagraphFont"/>
    <w:semiHidden/>
    <w:unhideWhenUsed/>
    <w:qFormat/>
    <w:rsid w:val="00034F0A"/>
    <w:rPr>
      <w:b/>
      <w:bCs/>
    </w:rPr>
  </w:style>
  <w:style w:type="paragraph" w:styleId="Subtitle">
    <w:name w:val="Subtitle"/>
    <w:basedOn w:val="Normal"/>
    <w:next w:val="Normal"/>
    <w:link w:val="SubtitleChar"/>
    <w:semiHidden/>
    <w:unhideWhenUsed/>
    <w:qFormat/>
    <w:rsid w:val="00034F0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semiHidden/>
    <w:rsid w:val="00034F0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34F0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34F0A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semiHidden/>
    <w:unhideWhenUsed/>
    <w:qFormat/>
    <w:rsid w:val="00034F0A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semiHidden/>
    <w:rsid w:val="0003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4F0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</w:pBdr>
      <w:spacing w:before="240" w:after="0"/>
      <w:outlineLvl w:val="9"/>
    </w:pPr>
    <w:rPr>
      <w:rFonts w:eastAsiaTheme="majorEastAsia" w:cstheme="majorBidi"/>
      <w:cap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nhideWhenUsed/>
    <w:rsid w:val="00D77D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D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13086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E60A7"/>
    <w:rPr>
      <w:rFonts w:asciiTheme="minorHAnsi" w:hAnsiTheme="minorHAnsi"/>
      <w:b/>
      <w:spacing w:val="10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C505B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505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505B9"/>
    <w:rPr>
      <w:rFonts w:asciiTheme="minorHAnsi" w:hAnsiTheme="minorHAnsi"/>
      <w:spacing w:val="1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505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505B9"/>
    <w:rPr>
      <w:rFonts w:asciiTheme="minorHAnsi" w:hAnsiTheme="minorHAnsi"/>
      <w:b/>
      <w:bC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1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5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2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4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apedesantus@gmail.com" TargetMode="External"/><Relationship Id="rId13" Type="http://schemas.openxmlformats.org/officeDocument/2006/relationships/hyperlink" Target="http://aiboro.altervista.org/Dice_Notation_with_Fragments/Dice_Fragment.ht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iboro.altervista.org/Enhanced_Dice_Roller/Enhanced_Dice_Roller.html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iboro.altervista.org/Projects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aiboro.altervista.org/Bounce_Surface_View_Gamification/Bounce_Surface.html" TargetMode="External"/><Relationship Id="rId10" Type="http://schemas.openxmlformats.org/officeDocument/2006/relationships/hyperlink" Target="http://aiboro.altervista.org/MySQL/MySql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gapedesantus22/MyIntelligentMe_MIMI" TargetMode="External"/><Relationship Id="rId14" Type="http://schemas.openxmlformats.org/officeDocument/2006/relationships/hyperlink" Target="http://aiboro.altervista.org/Dice_Notation_with_Fragments_with_Persistence/Dice_Persistence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gape\AppData\Roaming\Microsoft\Templates\Computer%20programm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08BE7589D3C465CBF75BE2A23648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8009A-D432-4A0B-94E2-82251060944B}"/>
      </w:docPartPr>
      <w:docPartBody>
        <w:p w:rsidR="00A8721F" w:rsidRDefault="005F7316" w:rsidP="005F7316">
          <w:pPr>
            <w:pStyle w:val="208BE7589D3C465CBF75BE2A23648D42"/>
          </w:pPr>
          <w:r>
            <w:t>Summary</w:t>
          </w:r>
        </w:p>
      </w:docPartBody>
    </w:docPart>
    <w:docPart>
      <w:docPartPr>
        <w:name w:val="48AC3B979CB94C43BDDB0906FD52A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92049-F562-46AF-8F1F-DC4572D2865C}"/>
      </w:docPartPr>
      <w:docPartBody>
        <w:p w:rsidR="00A8721F" w:rsidRDefault="005F7316" w:rsidP="005F7316">
          <w:pPr>
            <w:pStyle w:val="48AC3B979CB94C43BDDB0906FD52AEA3"/>
          </w:pPr>
          <w:r>
            <w:t>Experience</w:t>
          </w:r>
        </w:p>
      </w:docPartBody>
    </w:docPart>
    <w:docPart>
      <w:docPartPr>
        <w:name w:val="F644624D390E46A284FBBD838149F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B878B-6891-41EB-97A6-7B386EAFA32C}"/>
      </w:docPartPr>
      <w:docPartBody>
        <w:p w:rsidR="000D2944" w:rsidRDefault="00DE6C6E" w:rsidP="00DE6C6E">
          <w:pPr>
            <w:pStyle w:val="F644624D390E46A284FBBD838149F256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8F"/>
    <w:rsid w:val="00005295"/>
    <w:rsid w:val="0007382B"/>
    <w:rsid w:val="000D1FBF"/>
    <w:rsid w:val="000D2944"/>
    <w:rsid w:val="001002CC"/>
    <w:rsid w:val="00113CAD"/>
    <w:rsid w:val="00135E5B"/>
    <w:rsid w:val="00167E93"/>
    <w:rsid w:val="00170261"/>
    <w:rsid w:val="00174BB4"/>
    <w:rsid w:val="00190589"/>
    <w:rsid w:val="0019277E"/>
    <w:rsid w:val="001A054B"/>
    <w:rsid w:val="001A5F64"/>
    <w:rsid w:val="001B75C9"/>
    <w:rsid w:val="001D74E5"/>
    <w:rsid w:val="001E16C2"/>
    <w:rsid w:val="00240A40"/>
    <w:rsid w:val="00257257"/>
    <w:rsid w:val="00277832"/>
    <w:rsid w:val="002820F2"/>
    <w:rsid w:val="002A1574"/>
    <w:rsid w:val="002E0DCF"/>
    <w:rsid w:val="00313A28"/>
    <w:rsid w:val="00320EB2"/>
    <w:rsid w:val="00356372"/>
    <w:rsid w:val="0036575B"/>
    <w:rsid w:val="00376E5B"/>
    <w:rsid w:val="00383BB9"/>
    <w:rsid w:val="003A490D"/>
    <w:rsid w:val="003B1FB2"/>
    <w:rsid w:val="003B497A"/>
    <w:rsid w:val="003D472D"/>
    <w:rsid w:val="003F4CF1"/>
    <w:rsid w:val="0040503E"/>
    <w:rsid w:val="00456AF6"/>
    <w:rsid w:val="004C392D"/>
    <w:rsid w:val="004F0384"/>
    <w:rsid w:val="00516769"/>
    <w:rsid w:val="00532AD8"/>
    <w:rsid w:val="00591A5A"/>
    <w:rsid w:val="005C6771"/>
    <w:rsid w:val="005C738F"/>
    <w:rsid w:val="005F7316"/>
    <w:rsid w:val="00623342"/>
    <w:rsid w:val="00640910"/>
    <w:rsid w:val="006A4315"/>
    <w:rsid w:val="006D7299"/>
    <w:rsid w:val="006F1D68"/>
    <w:rsid w:val="00710506"/>
    <w:rsid w:val="00736527"/>
    <w:rsid w:val="00760D50"/>
    <w:rsid w:val="00775754"/>
    <w:rsid w:val="007767D5"/>
    <w:rsid w:val="00782038"/>
    <w:rsid w:val="007A3A22"/>
    <w:rsid w:val="007D41FB"/>
    <w:rsid w:val="007E0835"/>
    <w:rsid w:val="007F3D24"/>
    <w:rsid w:val="00816BB2"/>
    <w:rsid w:val="00821517"/>
    <w:rsid w:val="008614D4"/>
    <w:rsid w:val="00864F82"/>
    <w:rsid w:val="008714A9"/>
    <w:rsid w:val="0088254A"/>
    <w:rsid w:val="0088721F"/>
    <w:rsid w:val="008C59D3"/>
    <w:rsid w:val="008E2BDD"/>
    <w:rsid w:val="00932301"/>
    <w:rsid w:val="00980A07"/>
    <w:rsid w:val="009B0FFB"/>
    <w:rsid w:val="009C0BFC"/>
    <w:rsid w:val="009D1B92"/>
    <w:rsid w:val="009F1DAD"/>
    <w:rsid w:val="00A214A3"/>
    <w:rsid w:val="00A44384"/>
    <w:rsid w:val="00A731D9"/>
    <w:rsid w:val="00A74712"/>
    <w:rsid w:val="00A74F46"/>
    <w:rsid w:val="00A846A2"/>
    <w:rsid w:val="00A8721F"/>
    <w:rsid w:val="00AA1C82"/>
    <w:rsid w:val="00AC0D38"/>
    <w:rsid w:val="00AE08BC"/>
    <w:rsid w:val="00B10A63"/>
    <w:rsid w:val="00B17D52"/>
    <w:rsid w:val="00B628BC"/>
    <w:rsid w:val="00BB036C"/>
    <w:rsid w:val="00BB3467"/>
    <w:rsid w:val="00BB5B6D"/>
    <w:rsid w:val="00BF69A5"/>
    <w:rsid w:val="00C139E0"/>
    <w:rsid w:val="00C21645"/>
    <w:rsid w:val="00C23332"/>
    <w:rsid w:val="00C30887"/>
    <w:rsid w:val="00C452CE"/>
    <w:rsid w:val="00C522F6"/>
    <w:rsid w:val="00CD3D4B"/>
    <w:rsid w:val="00CD4838"/>
    <w:rsid w:val="00D1380D"/>
    <w:rsid w:val="00DE6C6E"/>
    <w:rsid w:val="00E423A7"/>
    <w:rsid w:val="00E65562"/>
    <w:rsid w:val="00E90A15"/>
    <w:rsid w:val="00EA27C1"/>
    <w:rsid w:val="00EB089B"/>
    <w:rsid w:val="00ED5CEA"/>
    <w:rsid w:val="00EF7391"/>
    <w:rsid w:val="00F02EA1"/>
    <w:rsid w:val="00F120B0"/>
    <w:rsid w:val="00F27B6B"/>
    <w:rsid w:val="00F305A7"/>
    <w:rsid w:val="00F3525B"/>
    <w:rsid w:val="00F51F9F"/>
    <w:rsid w:val="00F64401"/>
    <w:rsid w:val="00F74246"/>
    <w:rsid w:val="00FC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8BE7589D3C465CBF75BE2A23648D42">
    <w:name w:val="208BE7589D3C465CBF75BE2A23648D42"/>
    <w:rsid w:val="005F7316"/>
  </w:style>
  <w:style w:type="paragraph" w:customStyle="1" w:styleId="48AC3B979CB94C43BDDB0906FD52AEA3">
    <w:name w:val="48AC3B979CB94C43BDDB0906FD52AEA3"/>
    <w:rsid w:val="005F7316"/>
  </w:style>
  <w:style w:type="paragraph" w:customStyle="1" w:styleId="F644624D390E46A284FBBD838149F256">
    <w:name w:val="F644624D390E46A284FBBD838149F256"/>
    <w:rsid w:val="00DE6C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B9522AE-8F26-4743-A401-B4EA1E2B9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Computer programmer resume</Template>
  <TotalTime>4405</TotalTime>
  <Pages>4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agape</dc:creator>
  <cp:lastModifiedBy>Agapitus Iboro</cp:lastModifiedBy>
  <cp:revision>373</cp:revision>
  <cp:lastPrinted>2021-08-21T19:54:00Z</cp:lastPrinted>
  <dcterms:created xsi:type="dcterms:W3CDTF">2019-10-22T18:07:00Z</dcterms:created>
  <dcterms:modified xsi:type="dcterms:W3CDTF">2021-10-15T00:46:00Z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v-shbahu@microsoft.com</vt:lpwstr>
  </property>
  <property fmtid="{D5CDD505-2E9C-101B-9397-08002B2CF9AE}" pid="5" name="MSIP_Label_f42aa342-8706-4288-bd11-ebb85995028c_SetDate">
    <vt:lpwstr>2018-04-05T04:38:24.3229633Z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0x010100AA3F7D94069FF64A86F7DFF56D60E3BE</vt:lpwstr>
  </property>
</Properties>
</file>